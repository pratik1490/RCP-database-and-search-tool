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5369" w:rsidRPr="00B84FFC" w:rsidRDefault="00EE7FB0" w:rsidP="00EE7FB0">
      <w:pPr>
        <w:pStyle w:val="TITLE1-line"/>
      </w:pPr>
      <w:r>
        <w:t>RCP database and search tool</w:t>
      </w:r>
    </w:p>
    <w:p w:rsidR="009A5369" w:rsidRDefault="009A5369">
      <w:pPr>
        <w:tabs>
          <w:tab w:val="left" w:pos="3600"/>
          <w:tab w:val="left" w:leader="underscore" w:pos="5400"/>
        </w:tabs>
        <w:spacing w:line="480" w:lineRule="auto"/>
      </w:pPr>
      <w:r>
        <w:tab/>
      </w:r>
      <w:r>
        <w:tab/>
      </w:r>
    </w:p>
    <w:p w:rsidR="009A5369" w:rsidRDefault="009A5369">
      <w:pPr>
        <w:spacing w:before="400" w:line="480" w:lineRule="auto"/>
        <w:jc w:val="center"/>
      </w:pPr>
      <w:r>
        <w:t xml:space="preserve">A </w:t>
      </w:r>
      <w:r w:rsidR="00EE7FB0">
        <w:t>Thesis</w:t>
      </w:r>
    </w:p>
    <w:p w:rsidR="009A5369" w:rsidRDefault="00403AA0">
      <w:pPr>
        <w:spacing w:line="480" w:lineRule="auto"/>
        <w:jc w:val="center"/>
      </w:pPr>
      <w:r>
        <w:t>P</w:t>
      </w:r>
      <w:r w:rsidR="009A5369">
        <w:t>resented to the</w:t>
      </w:r>
    </w:p>
    <w:p w:rsidR="009A5369" w:rsidRDefault="00403AA0">
      <w:pPr>
        <w:spacing w:line="480" w:lineRule="auto"/>
        <w:jc w:val="center"/>
      </w:pPr>
      <w:r>
        <w:t>F</w:t>
      </w:r>
      <w:r w:rsidR="009A5369">
        <w:t>aculty of</w:t>
      </w:r>
    </w:p>
    <w:p w:rsidR="009A5369" w:rsidRDefault="009A5369">
      <w:pPr>
        <w:spacing w:line="480" w:lineRule="auto"/>
        <w:jc w:val="center"/>
      </w:pPr>
      <w:smartTag w:uri="urn:schemas-microsoft-com:office:smarttags" w:element="place">
        <w:smartTag w:uri="urn:schemas-microsoft-com:office:smarttags" w:element="PlaceName">
          <w:r>
            <w:t>San Diego</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p>
    <w:p w:rsidR="009A5369" w:rsidRDefault="009A5369">
      <w:pPr>
        <w:tabs>
          <w:tab w:val="left" w:pos="3600"/>
          <w:tab w:val="left" w:leader="underscore" w:pos="5400"/>
        </w:tabs>
        <w:spacing w:before="280" w:line="480" w:lineRule="auto"/>
      </w:pPr>
      <w:r>
        <w:tab/>
      </w:r>
      <w:r>
        <w:tab/>
      </w:r>
    </w:p>
    <w:p w:rsidR="009A5369" w:rsidRDefault="009A5369">
      <w:pPr>
        <w:spacing w:before="400" w:line="480" w:lineRule="auto"/>
        <w:jc w:val="center"/>
      </w:pPr>
      <w:r>
        <w:t>In Partial Fulfillment</w:t>
      </w:r>
    </w:p>
    <w:p w:rsidR="009A5369" w:rsidRDefault="009A5369">
      <w:pPr>
        <w:spacing w:line="480" w:lineRule="auto"/>
        <w:jc w:val="center"/>
      </w:pPr>
      <w:r>
        <w:t>of the Requirements for the Degree</w:t>
      </w:r>
    </w:p>
    <w:p w:rsidR="009A5369" w:rsidRDefault="00EE7FB0">
      <w:pPr>
        <w:spacing w:line="480" w:lineRule="auto"/>
        <w:jc w:val="center"/>
      </w:pPr>
      <w:r>
        <w:t>Master of Science</w:t>
      </w:r>
    </w:p>
    <w:p w:rsidR="009A5369" w:rsidRDefault="00EE7FB0">
      <w:pPr>
        <w:tabs>
          <w:tab w:val="left" w:pos="3600"/>
          <w:tab w:val="left" w:leader="underscore" w:pos="5400"/>
        </w:tabs>
        <w:spacing w:line="480" w:lineRule="auto"/>
        <w:jc w:val="center"/>
      </w:pPr>
      <w:r>
        <w:t>in</w:t>
      </w:r>
    </w:p>
    <w:p w:rsidR="009A5369" w:rsidRDefault="00EE7FB0">
      <w:pPr>
        <w:tabs>
          <w:tab w:val="left" w:pos="3600"/>
          <w:tab w:val="left" w:leader="underscore" w:pos="5400"/>
        </w:tabs>
        <w:spacing w:line="480" w:lineRule="auto"/>
        <w:jc w:val="center"/>
      </w:pPr>
      <w:r>
        <w:t>Computer Science</w:t>
      </w:r>
    </w:p>
    <w:p w:rsidR="009A5369" w:rsidRDefault="009A5369">
      <w:pPr>
        <w:tabs>
          <w:tab w:val="left" w:pos="3600"/>
          <w:tab w:val="left" w:leader="underscore" w:pos="5400"/>
        </w:tabs>
        <w:spacing w:before="280" w:line="480" w:lineRule="auto"/>
      </w:pPr>
      <w:r>
        <w:tab/>
      </w:r>
      <w:r>
        <w:tab/>
      </w:r>
    </w:p>
    <w:p w:rsidR="009A5369" w:rsidRDefault="009A5369">
      <w:pPr>
        <w:spacing w:before="400" w:line="480" w:lineRule="auto"/>
        <w:jc w:val="center"/>
      </w:pPr>
      <w:r>
        <w:t>by</w:t>
      </w:r>
    </w:p>
    <w:p w:rsidR="009A5369" w:rsidRDefault="00EE7FB0">
      <w:pPr>
        <w:spacing w:line="480" w:lineRule="auto"/>
        <w:jc w:val="center"/>
      </w:pPr>
      <w:r>
        <w:t xml:space="preserve">Pratik </w:t>
      </w:r>
      <w:r w:rsidR="00C34503" w:rsidRPr="00C34503">
        <w:t>Indravadan</w:t>
      </w:r>
      <w:r w:rsidR="00C34503">
        <w:t xml:space="preserve"> </w:t>
      </w:r>
      <w:r>
        <w:t>Bhatt</w:t>
      </w:r>
    </w:p>
    <w:p w:rsidR="009A5369" w:rsidRDefault="00EE7FB0">
      <w:pPr>
        <w:spacing w:line="480" w:lineRule="auto"/>
        <w:jc w:val="center"/>
      </w:pPr>
      <w:r>
        <w:t>Fall</w:t>
      </w:r>
      <w:r w:rsidR="009A5369">
        <w:t xml:space="preserve"> </w:t>
      </w:r>
      <w:r>
        <w:t>2015</w:t>
      </w:r>
    </w:p>
    <w:p w:rsidR="009A5369" w:rsidRDefault="009A5369">
      <w:pPr>
        <w:sectPr w:rsidR="009A5369" w:rsidSect="00473B03">
          <w:headerReference w:type="even" r:id="rId8"/>
          <w:headerReference w:type="default" r:id="rId9"/>
          <w:footerReference w:type="even" r:id="rId10"/>
          <w:footerReference w:type="default" r:id="rId11"/>
          <w:pgSz w:w="12240" w:h="15840" w:code="1"/>
          <w:pgMar w:top="1440" w:right="1440" w:bottom="1440" w:left="1800" w:header="907" w:footer="1224" w:gutter="0"/>
          <w:cols w:space="720"/>
          <w:titlePg/>
          <w:docGrid w:linePitch="360"/>
        </w:sectPr>
      </w:pPr>
    </w:p>
    <w:p w:rsidR="00121FA3" w:rsidRPr="00121FA3" w:rsidRDefault="00121FA3" w:rsidP="00FC0106">
      <w:pPr>
        <w:spacing w:line="480" w:lineRule="auto"/>
        <w:jc w:val="center"/>
        <w:rPr>
          <w:b/>
        </w:rPr>
      </w:pPr>
      <w:smartTag w:uri="urn:schemas-microsoft-com:office:smarttags" w:element="place">
        <w:smartTag w:uri="urn:schemas-microsoft-com:office:smarttags" w:element="PlaceName">
          <w:r>
            <w:rPr>
              <w:b/>
            </w:rPr>
            <w:lastRenderedPageBreak/>
            <w:t>SAN DIEGO</w:t>
          </w:r>
        </w:smartTag>
        <w:r>
          <w:rPr>
            <w:b/>
          </w:rPr>
          <w:t xml:space="preserve"> </w:t>
        </w:r>
        <w:smartTag w:uri="urn:schemas-microsoft-com:office:smarttags" w:element="PlaceType">
          <w:r>
            <w:rPr>
              <w:b/>
            </w:rPr>
            <w:t>STATE</w:t>
          </w:r>
        </w:smartTag>
        <w:r>
          <w:rPr>
            <w:b/>
          </w:rPr>
          <w:t xml:space="preserve"> </w:t>
        </w:r>
        <w:smartTag w:uri="urn:schemas-microsoft-com:office:smarttags" w:element="PlaceType">
          <w:r>
            <w:rPr>
              <w:b/>
            </w:rPr>
            <w:t>UNIVERSITY</w:t>
          </w:r>
        </w:smartTag>
      </w:smartTag>
    </w:p>
    <w:p w:rsidR="00B43898" w:rsidRDefault="00B43898" w:rsidP="00FC0106">
      <w:pPr>
        <w:spacing w:before="480" w:line="480" w:lineRule="auto"/>
        <w:jc w:val="center"/>
      </w:pPr>
      <w:r>
        <w:t xml:space="preserve">The Undersigned Faculty Committee Approves the </w:t>
      </w:r>
    </w:p>
    <w:p w:rsidR="00B43898" w:rsidRDefault="00EE7FB0" w:rsidP="00B43898">
      <w:pPr>
        <w:spacing w:line="480" w:lineRule="auto"/>
        <w:jc w:val="center"/>
      </w:pPr>
      <w:r>
        <w:t>Thesis</w:t>
      </w:r>
      <w:r w:rsidR="00B43898">
        <w:t xml:space="preserve"> of </w:t>
      </w:r>
      <w:r>
        <w:t>Pratik</w:t>
      </w:r>
      <w:r w:rsidR="00C34503">
        <w:t xml:space="preserve"> </w:t>
      </w:r>
      <w:r w:rsidR="00C34503" w:rsidRPr="00C34503">
        <w:t>Indravadan</w:t>
      </w:r>
      <w:r>
        <w:t xml:space="preserve"> Bhatt</w:t>
      </w:r>
      <w:r w:rsidR="00B43898">
        <w:t>:</w:t>
      </w:r>
    </w:p>
    <w:p w:rsidR="00B43898" w:rsidRDefault="00EE7FB0" w:rsidP="00FC0106">
      <w:pPr>
        <w:spacing w:before="480" w:line="480" w:lineRule="auto"/>
        <w:ind w:left="547" w:right="547"/>
        <w:jc w:val="center"/>
      </w:pPr>
      <w:r w:rsidRPr="00EE7FB0">
        <w:t>R</w:t>
      </w:r>
      <w:r>
        <w:t>CP</w:t>
      </w:r>
      <w:r w:rsidRPr="00EE7FB0">
        <w:t xml:space="preserve"> Database </w:t>
      </w:r>
      <w:r>
        <w:t>a</w:t>
      </w:r>
      <w:r w:rsidRPr="00EE7FB0">
        <w:t>nd Search Tool</w:t>
      </w:r>
    </w:p>
    <w:p w:rsidR="00287050" w:rsidRDefault="00283C8C" w:rsidP="00287050">
      <w:pPr>
        <w:tabs>
          <w:tab w:val="left" w:pos="1800"/>
          <w:tab w:val="left" w:leader="underscore" w:pos="7200"/>
          <w:tab w:val="right" w:leader="underscore" w:pos="9086"/>
        </w:tabs>
        <w:spacing w:line="240" w:lineRule="auto"/>
      </w:pPr>
      <w:r>
        <w:fldChar w:fldCharType="begin"/>
      </w:r>
      <w:r>
        <w:instrText xml:space="preserve"> ADVANCE  \y 340 </w:instrText>
      </w:r>
      <w:r>
        <w:fldChar w:fldCharType="end"/>
      </w:r>
      <w:r w:rsidR="00287050">
        <w:tab/>
      </w:r>
      <w:r w:rsidR="00287050">
        <w:tab/>
      </w:r>
    </w:p>
    <w:p w:rsidR="00287050" w:rsidRDefault="00EE7FB0" w:rsidP="00287050">
      <w:pPr>
        <w:spacing w:line="240" w:lineRule="auto"/>
        <w:jc w:val="center"/>
      </w:pPr>
      <w:r>
        <w:t>Carl Eckberg</w:t>
      </w:r>
      <w:r w:rsidR="00287050">
        <w:t>, Chair</w:t>
      </w:r>
    </w:p>
    <w:p w:rsidR="00287050" w:rsidRDefault="00EE7FB0" w:rsidP="00287050">
      <w:pPr>
        <w:tabs>
          <w:tab w:val="center" w:pos="8366"/>
        </w:tabs>
        <w:spacing w:line="240" w:lineRule="auto"/>
        <w:jc w:val="center"/>
      </w:pPr>
      <w:r>
        <w:t>Department of Computer Science</w:t>
      </w:r>
    </w:p>
    <w:p w:rsidR="00287050" w:rsidRDefault="00287050" w:rsidP="00287050">
      <w:pPr>
        <w:tabs>
          <w:tab w:val="left" w:pos="1800"/>
          <w:tab w:val="left" w:leader="underscore" w:pos="7200"/>
        </w:tabs>
        <w:spacing w:before="800" w:line="240" w:lineRule="auto"/>
      </w:pPr>
      <w:r>
        <w:tab/>
      </w:r>
      <w:r>
        <w:tab/>
      </w:r>
    </w:p>
    <w:p w:rsidR="00287050" w:rsidRDefault="00EE7FB0" w:rsidP="00287050">
      <w:pPr>
        <w:tabs>
          <w:tab w:val="center" w:pos="4594"/>
          <w:tab w:val="center" w:pos="8366"/>
        </w:tabs>
        <w:spacing w:line="240" w:lineRule="auto"/>
        <w:jc w:val="center"/>
      </w:pPr>
      <w:r>
        <w:t>Alan Riggins</w:t>
      </w:r>
    </w:p>
    <w:p w:rsidR="00287050" w:rsidRDefault="00EE7FB0" w:rsidP="00287050">
      <w:pPr>
        <w:tabs>
          <w:tab w:val="center" w:pos="4594"/>
          <w:tab w:val="center" w:pos="8366"/>
        </w:tabs>
        <w:spacing w:line="240" w:lineRule="auto"/>
        <w:jc w:val="center"/>
      </w:pPr>
      <w:r>
        <w:t>Department of Computer Science</w:t>
      </w:r>
    </w:p>
    <w:p w:rsidR="00287050" w:rsidRDefault="00750C70" w:rsidP="00287050">
      <w:pPr>
        <w:tabs>
          <w:tab w:val="left" w:pos="1800"/>
          <w:tab w:val="left" w:leader="underscore" w:pos="7200"/>
        </w:tabs>
        <w:spacing w:before="800" w:line="240" w:lineRule="auto"/>
      </w:pPr>
      <w:r>
        <w:tab/>
      </w:r>
      <w:r w:rsidR="00EE7FB0">
        <w:tab/>
      </w:r>
    </w:p>
    <w:p w:rsidR="00287050" w:rsidRDefault="00287050" w:rsidP="00287050">
      <w:pPr>
        <w:tabs>
          <w:tab w:val="center" w:pos="4594"/>
          <w:tab w:val="center" w:pos="8366"/>
        </w:tabs>
        <w:spacing w:line="240" w:lineRule="auto"/>
      </w:pPr>
      <w:r>
        <w:tab/>
      </w:r>
      <w:r w:rsidR="00EE7FB0">
        <w:t>Timothy Dunster</w:t>
      </w:r>
    </w:p>
    <w:p w:rsidR="00287050" w:rsidRDefault="00287050" w:rsidP="00287050">
      <w:pPr>
        <w:tabs>
          <w:tab w:val="center" w:pos="4594"/>
          <w:tab w:val="center" w:pos="8366"/>
        </w:tabs>
        <w:spacing w:line="240" w:lineRule="auto"/>
      </w:pPr>
      <w:r>
        <w:tab/>
      </w:r>
      <w:r w:rsidR="00EE7FB0">
        <w:t>Department of Mathematics and Statistics</w:t>
      </w:r>
    </w:p>
    <w:p w:rsidR="004A2BB1" w:rsidRDefault="00283C8C" w:rsidP="00283C8C">
      <w:pPr>
        <w:tabs>
          <w:tab w:val="left" w:pos="2700"/>
          <w:tab w:val="left" w:leader="underscore" w:pos="6394"/>
        </w:tabs>
        <w:spacing w:line="240" w:lineRule="auto"/>
      </w:pPr>
      <w:r>
        <w:fldChar w:fldCharType="begin"/>
      </w:r>
      <w:r>
        <w:instrText xml:space="preserve"> ADVANCE  \y 675 </w:instrText>
      </w:r>
      <w:r>
        <w:fldChar w:fldCharType="end"/>
      </w:r>
      <w:r w:rsidR="00F07D5F">
        <w:tab/>
      </w:r>
      <w:r w:rsidR="00F07D5F">
        <w:tab/>
      </w:r>
    </w:p>
    <w:p w:rsidR="00FC0106" w:rsidRDefault="000E738D" w:rsidP="000E738D">
      <w:pPr>
        <w:tabs>
          <w:tab w:val="center" w:pos="4594"/>
          <w:tab w:val="center" w:pos="8366"/>
        </w:tabs>
        <w:spacing w:line="240" w:lineRule="auto"/>
        <w:sectPr w:rsidR="00FC0106" w:rsidSect="00DA1DAE">
          <w:headerReference w:type="default" r:id="rId12"/>
          <w:headerReference w:type="first" r:id="rId13"/>
          <w:pgSz w:w="12240" w:h="15840" w:code="1"/>
          <w:pgMar w:top="1440" w:right="1440" w:bottom="1440" w:left="1800" w:header="907" w:footer="1224" w:gutter="0"/>
          <w:pgNumType w:fmt="lowerRoman" w:start="3"/>
          <w:cols w:space="720"/>
          <w:docGrid w:linePitch="360"/>
        </w:sectPr>
      </w:pPr>
      <w:r>
        <w:tab/>
        <w:t>Approval Date</w:t>
      </w:r>
    </w:p>
    <w:p w:rsidR="009A5369" w:rsidRDefault="009A5369" w:rsidP="00DA6835">
      <w:pPr>
        <w:jc w:val="center"/>
      </w:pPr>
      <w:r>
        <w:lastRenderedPageBreak/>
        <w:t>Copyright</w:t>
      </w:r>
      <w:r w:rsidR="00A40FDC">
        <w:t xml:space="preserve"> ©</w:t>
      </w:r>
      <w:r>
        <w:t xml:space="preserve"> </w:t>
      </w:r>
      <w:r w:rsidR="00EE7FB0">
        <w:t>2015</w:t>
      </w:r>
    </w:p>
    <w:p w:rsidR="009A5369" w:rsidRDefault="009A5369" w:rsidP="00DA6835">
      <w:pPr>
        <w:jc w:val="center"/>
      </w:pPr>
      <w:r>
        <w:t>by</w:t>
      </w:r>
    </w:p>
    <w:p w:rsidR="009A5369" w:rsidRDefault="00C34503" w:rsidP="00DA6835">
      <w:pPr>
        <w:jc w:val="center"/>
      </w:pPr>
      <w:r>
        <w:t xml:space="preserve">Pratik </w:t>
      </w:r>
      <w:r w:rsidRPr="00C34503">
        <w:t>Indravadan</w:t>
      </w:r>
      <w:r>
        <w:t xml:space="preserve"> </w:t>
      </w:r>
      <w:r w:rsidR="00EE7FB0">
        <w:t>Bhatt</w:t>
      </w:r>
    </w:p>
    <w:p w:rsidR="00870FD8" w:rsidRDefault="00870FD8" w:rsidP="00DA6835">
      <w:pPr>
        <w:jc w:val="center"/>
      </w:pPr>
      <w:r>
        <w:t>All Rights Reserved</w:t>
      </w:r>
    </w:p>
    <w:p w:rsidR="009A5369" w:rsidRDefault="009A5369"/>
    <w:p w:rsidR="009A5369" w:rsidRDefault="009A5369">
      <w:pPr>
        <w:spacing w:line="480" w:lineRule="auto"/>
        <w:jc w:val="center"/>
        <w:sectPr w:rsidR="009A5369" w:rsidSect="00473B03">
          <w:headerReference w:type="default" r:id="rId14"/>
          <w:pgSz w:w="12240" w:h="15840" w:code="1"/>
          <w:pgMar w:top="1440" w:right="1440" w:bottom="1440" w:left="1800" w:header="907" w:footer="1224" w:gutter="0"/>
          <w:pgNumType w:fmt="lowerRoman" w:start="3"/>
          <w:cols w:space="720"/>
          <w:vAlign w:val="center"/>
          <w:docGrid w:linePitch="360"/>
        </w:sectPr>
      </w:pPr>
    </w:p>
    <w:p w:rsidR="009A5369" w:rsidRPr="000C74F6" w:rsidRDefault="009A5369" w:rsidP="00323FA7">
      <w:pPr>
        <w:pStyle w:val="PRELIMTITLES"/>
      </w:pPr>
      <w:bookmarkStart w:id="0" w:name="_Toc87080444"/>
      <w:bookmarkStart w:id="1" w:name="_Toc87332593"/>
      <w:bookmarkStart w:id="2" w:name="_Toc95295769"/>
      <w:bookmarkStart w:id="3" w:name="_Toc97534471"/>
      <w:bookmarkStart w:id="4" w:name="_Toc97538788"/>
      <w:bookmarkStart w:id="5" w:name="_Toc97627521"/>
      <w:bookmarkStart w:id="6" w:name="_Toc97627583"/>
      <w:bookmarkStart w:id="7" w:name="_Toc97627595"/>
      <w:bookmarkStart w:id="8" w:name="_Toc97627642"/>
      <w:bookmarkStart w:id="9" w:name="_Toc97627666"/>
      <w:bookmarkStart w:id="10" w:name="_Toc97627731"/>
      <w:bookmarkStart w:id="11" w:name="_Toc97627786"/>
      <w:r w:rsidRPr="000C74F6">
        <w:lastRenderedPageBreak/>
        <w:t>dedication</w:t>
      </w:r>
      <w:bookmarkEnd w:id="0"/>
      <w:bookmarkEnd w:id="1"/>
      <w:bookmarkEnd w:id="2"/>
      <w:bookmarkEnd w:id="3"/>
      <w:bookmarkEnd w:id="4"/>
      <w:bookmarkEnd w:id="5"/>
      <w:bookmarkEnd w:id="6"/>
      <w:bookmarkEnd w:id="7"/>
      <w:bookmarkEnd w:id="8"/>
      <w:bookmarkEnd w:id="9"/>
      <w:bookmarkEnd w:id="10"/>
      <w:bookmarkEnd w:id="11"/>
    </w:p>
    <w:p w:rsidR="00FB7618" w:rsidRDefault="00EE7FB0" w:rsidP="00FB7618">
      <w:r>
        <w:tab/>
      </w:r>
      <w:r w:rsidRPr="00DC62CC">
        <w:t>This work is dedicated to my family, friends and San Diego State University faculties for their incredible support, motivation and love. Specially, I am thankful to Professor Carl Eckberg for his continuous feedback and guidance.</w:t>
      </w:r>
    </w:p>
    <w:p w:rsidR="0062378A" w:rsidRDefault="0062378A" w:rsidP="00FB7618"/>
    <w:p w:rsidR="0062378A" w:rsidRPr="00E91C87" w:rsidRDefault="0062378A" w:rsidP="00FB7618">
      <w:pPr>
        <w:sectPr w:rsidR="0062378A" w:rsidRPr="00E91C87" w:rsidSect="00323FA7">
          <w:pgSz w:w="12240" w:h="15840" w:code="1"/>
          <w:pgMar w:top="1440" w:right="1440" w:bottom="1440" w:left="1800" w:header="907" w:footer="1224" w:gutter="0"/>
          <w:paperSrc w:first="3" w:other="3"/>
          <w:pgNumType w:fmt="lowerRoman"/>
          <w:cols w:space="720"/>
          <w:docGrid w:linePitch="360"/>
        </w:sectPr>
      </w:pPr>
    </w:p>
    <w:p w:rsidR="00B22E65" w:rsidRDefault="00B22E65" w:rsidP="00323FA7">
      <w:pPr>
        <w:pStyle w:val="PRELIMTITLES"/>
      </w:pPr>
      <w:bookmarkStart w:id="12" w:name="_Toc87080445"/>
      <w:bookmarkStart w:id="13" w:name="_Toc87332594"/>
      <w:bookmarkStart w:id="14" w:name="_Toc95295770"/>
      <w:bookmarkStart w:id="15" w:name="_Toc97534472"/>
      <w:bookmarkStart w:id="16" w:name="_Toc97538789"/>
      <w:bookmarkStart w:id="17" w:name="_Toc97627522"/>
      <w:bookmarkStart w:id="18" w:name="_Toc97627584"/>
      <w:bookmarkStart w:id="19" w:name="_Toc97627596"/>
      <w:bookmarkStart w:id="20" w:name="_Toc97627643"/>
      <w:bookmarkStart w:id="21" w:name="_Toc97627667"/>
      <w:bookmarkStart w:id="22" w:name="_Toc97627732"/>
      <w:bookmarkStart w:id="23" w:name="_Toc97627787"/>
      <w:r>
        <w:lastRenderedPageBreak/>
        <w:t xml:space="preserve">ABSTRACT OF THE </w:t>
      </w:r>
      <w:bookmarkEnd w:id="12"/>
      <w:bookmarkEnd w:id="13"/>
      <w:bookmarkEnd w:id="14"/>
      <w:bookmarkEnd w:id="15"/>
      <w:bookmarkEnd w:id="16"/>
      <w:bookmarkEnd w:id="17"/>
      <w:bookmarkEnd w:id="18"/>
      <w:bookmarkEnd w:id="19"/>
      <w:bookmarkEnd w:id="20"/>
      <w:bookmarkEnd w:id="21"/>
      <w:bookmarkEnd w:id="22"/>
      <w:bookmarkEnd w:id="23"/>
      <w:r w:rsidR="00EE7FB0">
        <w:t>Thesis</w:t>
      </w:r>
    </w:p>
    <w:p w:rsidR="00B22E65" w:rsidRDefault="00EE7FB0" w:rsidP="00440676">
      <w:pPr>
        <w:pStyle w:val="Single-spacedText"/>
        <w:ind w:left="1267" w:right="1267"/>
        <w:jc w:val="center"/>
      </w:pPr>
      <w:r>
        <w:t>RCP Database and Search Tool</w:t>
      </w:r>
    </w:p>
    <w:p w:rsidR="00B22E65" w:rsidRDefault="00B22E65" w:rsidP="00440676">
      <w:pPr>
        <w:pStyle w:val="Single-spacedText"/>
        <w:ind w:left="1267" w:right="1267"/>
        <w:jc w:val="center"/>
      </w:pPr>
      <w:r>
        <w:t>by</w:t>
      </w:r>
    </w:p>
    <w:p w:rsidR="00B22E65" w:rsidRDefault="00C34503" w:rsidP="00440676">
      <w:pPr>
        <w:pStyle w:val="Single-spacedText"/>
        <w:ind w:left="1267" w:right="1267"/>
        <w:jc w:val="center"/>
      </w:pPr>
      <w:r>
        <w:t xml:space="preserve">Pratik </w:t>
      </w:r>
      <w:r w:rsidRPr="00C34503">
        <w:t>Indravadan</w:t>
      </w:r>
      <w:r>
        <w:t xml:space="preserve"> </w:t>
      </w:r>
      <w:r w:rsidR="00EE7FB0">
        <w:t>Bhatt</w:t>
      </w:r>
    </w:p>
    <w:p w:rsidR="00B22E65" w:rsidRDefault="00EE7FB0" w:rsidP="00440676">
      <w:pPr>
        <w:pStyle w:val="Single-spacedText"/>
        <w:ind w:left="1267" w:right="1267"/>
        <w:jc w:val="center"/>
      </w:pPr>
      <w:r>
        <w:t>Master of Science in Computer Science</w:t>
      </w:r>
    </w:p>
    <w:p w:rsidR="00B22E65" w:rsidRDefault="00B22E65" w:rsidP="00440676">
      <w:pPr>
        <w:pStyle w:val="Single-spacedText"/>
        <w:ind w:left="1267" w:right="1267"/>
        <w:jc w:val="center"/>
      </w:pPr>
      <w:r>
        <w:t xml:space="preserve">San Diego State University, </w:t>
      </w:r>
      <w:r w:rsidR="00EE7FB0">
        <w:t>2015</w:t>
      </w:r>
    </w:p>
    <w:p w:rsidR="00440676" w:rsidRDefault="00440676" w:rsidP="00440676">
      <w:pPr>
        <w:pStyle w:val="Single-spacedText"/>
        <w:ind w:left="1267" w:right="1267"/>
        <w:jc w:val="center"/>
      </w:pPr>
    </w:p>
    <w:p w:rsidR="00EE7FB0" w:rsidRDefault="00EE7FB0" w:rsidP="00EE7FB0">
      <w:pPr>
        <w:pStyle w:val="Single-spacedText"/>
      </w:pPr>
      <w:r>
        <w:tab/>
        <w:t>People in this world who have an interest in reading news and stories, more often face difficulty in reading particular story events and milestones in chronological order. And with that, if someone is more interested into the political news and stories, they know how difficult it is to obtain an overall idea of the actual story events that already happened and follow that story, and hard to find arguments for both sides of an issue.</w:t>
      </w:r>
    </w:p>
    <w:p w:rsidR="00EE7FB0" w:rsidRDefault="00EE7FB0" w:rsidP="00EE7FB0">
      <w:pPr>
        <w:pStyle w:val="Single-spacedText"/>
      </w:pPr>
      <w:r>
        <w:tab/>
        <w:t xml:space="preserve">RCP (Real Clear Politics) is a website that greatly helps with this problem.  </w:t>
      </w:r>
    </w:p>
    <w:p w:rsidR="00EE7FB0" w:rsidRDefault="00EE7FB0" w:rsidP="00EE7FB0">
      <w:pPr>
        <w:pStyle w:val="Single-spacedText"/>
      </w:pPr>
      <w:r>
        <w:tab/>
        <w:t>This tool is structured and designed to crawl and store RCP data, and at the same time provide functionality to the users, where they can search for political stories in chronological order. The user interface allows you to filter stories based on author name, publishing agency and published date.</w:t>
      </w:r>
    </w:p>
    <w:p w:rsidR="00EE7FB0" w:rsidRDefault="00EE7FB0" w:rsidP="00EE7FB0">
      <w:pPr>
        <w:pStyle w:val="Single-spacedText"/>
      </w:pPr>
      <w:r>
        <w:tab/>
        <w:t>All these data are stored in a database and collected from realclearpolitics.com by crawling and reading their RSS feed on a daily basis. The application uses full advantage of responsive layout, where the user can open and use this web tool on their tablet, phone and computer.</w:t>
      </w:r>
    </w:p>
    <w:p w:rsidR="00B22E65" w:rsidRDefault="00EE7FB0" w:rsidP="00EE7FB0">
      <w:pPr>
        <w:pStyle w:val="Single-spacedText"/>
      </w:pPr>
      <w:r>
        <w:tab/>
        <w:t>This paper provides the ground level concept of a creating and developing user-friendly news search engine, which can be extended to a larger scale, adding more news sources to crawl and expose stored data to users.</w:t>
      </w:r>
    </w:p>
    <w:p w:rsidR="009A5369" w:rsidRDefault="009A5369" w:rsidP="00323FA7">
      <w:pPr>
        <w:pStyle w:val="PRELIMTITLES"/>
      </w:pPr>
      <w:bookmarkStart w:id="24" w:name="_Toc87080446"/>
      <w:bookmarkStart w:id="25" w:name="_Toc87332595"/>
      <w:bookmarkStart w:id="26" w:name="_Toc95295771"/>
      <w:bookmarkStart w:id="27" w:name="_Toc97534473"/>
      <w:bookmarkStart w:id="28" w:name="_Toc97538790"/>
      <w:bookmarkStart w:id="29" w:name="_Toc97627523"/>
      <w:bookmarkStart w:id="30" w:name="_Toc97627585"/>
      <w:bookmarkStart w:id="31" w:name="_Toc97627597"/>
      <w:bookmarkStart w:id="32" w:name="_Toc97627644"/>
      <w:bookmarkStart w:id="33" w:name="_Toc97627668"/>
      <w:bookmarkStart w:id="34" w:name="_Toc97627733"/>
      <w:bookmarkStart w:id="35" w:name="_Toc97627788"/>
      <w:r>
        <w:lastRenderedPageBreak/>
        <w:t>TABLE OF CONTENTS</w:t>
      </w:r>
      <w:bookmarkEnd w:id="24"/>
      <w:bookmarkEnd w:id="25"/>
      <w:bookmarkEnd w:id="26"/>
      <w:bookmarkEnd w:id="27"/>
      <w:bookmarkEnd w:id="28"/>
      <w:bookmarkEnd w:id="29"/>
      <w:bookmarkEnd w:id="30"/>
      <w:bookmarkEnd w:id="31"/>
      <w:bookmarkEnd w:id="32"/>
      <w:bookmarkEnd w:id="33"/>
      <w:bookmarkEnd w:id="34"/>
      <w:bookmarkEnd w:id="35"/>
    </w:p>
    <w:p w:rsidR="009A5369" w:rsidRDefault="009A5369">
      <w:pPr>
        <w:spacing w:after="120"/>
        <w:jc w:val="right"/>
      </w:pPr>
      <w:r>
        <w:t>PAGE</w:t>
      </w:r>
    </w:p>
    <w:p w:rsidR="00B22E65" w:rsidRDefault="003626AE" w:rsidP="00B22E65">
      <w:pPr>
        <w:tabs>
          <w:tab w:val="right" w:leader="dot" w:pos="9000"/>
        </w:tabs>
      </w:pPr>
      <w:r>
        <w:t>ABSTRACT</w:t>
      </w:r>
      <w:r>
        <w:tab/>
        <w:t>v</w:t>
      </w:r>
      <w:bookmarkStart w:id="36" w:name="_GoBack"/>
      <w:bookmarkEnd w:id="36"/>
    </w:p>
    <w:p w:rsidR="009A5369" w:rsidRDefault="003626AE">
      <w:pPr>
        <w:tabs>
          <w:tab w:val="right" w:leader="dot" w:pos="9000"/>
        </w:tabs>
      </w:pPr>
      <w:r>
        <w:t>LIST OF TABLES</w:t>
      </w:r>
      <w:r>
        <w:tab/>
        <w:t>ix</w:t>
      </w:r>
    </w:p>
    <w:p w:rsidR="009A5369" w:rsidRDefault="003626AE">
      <w:pPr>
        <w:tabs>
          <w:tab w:val="right" w:leader="dot" w:pos="9000"/>
        </w:tabs>
      </w:pPr>
      <w:r>
        <w:t>LIST OF FIGURES</w:t>
      </w:r>
      <w:r>
        <w:tab/>
        <w:t>x</w:t>
      </w:r>
    </w:p>
    <w:p w:rsidR="00B22E65" w:rsidRDefault="003626AE" w:rsidP="00B22E65">
      <w:pPr>
        <w:tabs>
          <w:tab w:val="right" w:leader="dot" w:pos="9000"/>
        </w:tabs>
      </w:pPr>
      <w:r>
        <w:t>ACKNOWLEDGEMENTS</w:t>
      </w:r>
      <w:r>
        <w:tab/>
        <w:t>xi</w:t>
      </w:r>
    </w:p>
    <w:p w:rsidR="009A5369" w:rsidRDefault="009A5369">
      <w:r>
        <w:t>CHAPTER</w:t>
      </w:r>
    </w:p>
    <w:p w:rsidR="003626AE" w:rsidRDefault="00552DFE">
      <w:pPr>
        <w:pStyle w:val="TOC2"/>
        <w:rPr>
          <w:rFonts w:asciiTheme="minorHAnsi" w:eastAsiaTheme="minorEastAsia" w:hAnsiTheme="minorHAnsi" w:cstheme="minorBidi"/>
          <w:caps w:val="0"/>
          <w:noProof/>
          <w:sz w:val="22"/>
          <w:szCs w:val="22"/>
        </w:rPr>
      </w:pPr>
      <w:r>
        <w:fldChar w:fldCharType="begin"/>
      </w:r>
      <w:r>
        <w:instrText xml:space="preserve"> TOC \t "Heading 1,3,Heading 2,4,Heading 3,5,Chapter Title,2,Heading 1 + Before:  0 pt,3,SECTION TITLE,1,APPENDIX TITLE,9" </w:instrText>
      </w:r>
      <w:r>
        <w:fldChar w:fldCharType="separate"/>
      </w:r>
      <w:r w:rsidR="003626AE">
        <w:rPr>
          <w:noProof/>
        </w:rPr>
        <w:t>INTRODUCTION</w:t>
      </w:r>
      <w:r w:rsidR="003626AE">
        <w:rPr>
          <w:noProof/>
        </w:rPr>
        <w:tab/>
      </w:r>
      <w:r w:rsidR="003626AE">
        <w:rPr>
          <w:noProof/>
        </w:rPr>
        <w:fldChar w:fldCharType="begin"/>
      </w:r>
      <w:r w:rsidR="003626AE">
        <w:rPr>
          <w:noProof/>
        </w:rPr>
        <w:instrText xml:space="preserve"> PAGEREF _Toc437005519 \h </w:instrText>
      </w:r>
      <w:r w:rsidR="003626AE">
        <w:rPr>
          <w:noProof/>
        </w:rPr>
      </w:r>
      <w:r w:rsidR="003626AE">
        <w:rPr>
          <w:noProof/>
        </w:rPr>
        <w:fldChar w:fldCharType="separate"/>
      </w:r>
      <w:r w:rsidR="003626AE">
        <w:rPr>
          <w:noProof/>
        </w:rPr>
        <w:t>1</w:t>
      </w:r>
      <w:r w:rsidR="003626AE">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1.1 Overview</w:t>
      </w:r>
      <w:r>
        <w:rPr>
          <w:noProof/>
        </w:rPr>
        <w:tab/>
      </w:r>
      <w:r>
        <w:rPr>
          <w:noProof/>
        </w:rPr>
        <w:fldChar w:fldCharType="begin"/>
      </w:r>
      <w:r>
        <w:rPr>
          <w:noProof/>
        </w:rPr>
        <w:instrText xml:space="preserve"> PAGEREF _Toc437005520 \h </w:instrText>
      </w:r>
      <w:r>
        <w:rPr>
          <w:noProof/>
        </w:rPr>
      </w:r>
      <w:r>
        <w:rPr>
          <w:noProof/>
        </w:rPr>
        <w:fldChar w:fldCharType="separate"/>
      </w:r>
      <w:r>
        <w:rPr>
          <w:noProof/>
        </w:rPr>
        <w:t>1</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1.2 RCP Overview</w:t>
      </w:r>
      <w:r>
        <w:rPr>
          <w:noProof/>
        </w:rPr>
        <w:tab/>
      </w:r>
      <w:r>
        <w:rPr>
          <w:noProof/>
        </w:rPr>
        <w:fldChar w:fldCharType="begin"/>
      </w:r>
      <w:r>
        <w:rPr>
          <w:noProof/>
        </w:rPr>
        <w:instrText xml:space="preserve"> PAGEREF _Toc437005521 \h </w:instrText>
      </w:r>
      <w:r>
        <w:rPr>
          <w:noProof/>
        </w:rPr>
      </w:r>
      <w:r>
        <w:rPr>
          <w:noProof/>
        </w:rPr>
        <w:fldChar w:fldCharType="separate"/>
      </w:r>
      <w:r>
        <w:rPr>
          <w:noProof/>
        </w:rPr>
        <w:t>2</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1.3 Motivation</w:t>
      </w:r>
      <w:r>
        <w:rPr>
          <w:noProof/>
        </w:rPr>
        <w:tab/>
      </w:r>
      <w:r>
        <w:rPr>
          <w:noProof/>
        </w:rPr>
        <w:fldChar w:fldCharType="begin"/>
      </w:r>
      <w:r>
        <w:rPr>
          <w:noProof/>
        </w:rPr>
        <w:instrText xml:space="preserve"> PAGEREF _Toc437005522 \h </w:instrText>
      </w:r>
      <w:r>
        <w:rPr>
          <w:noProof/>
        </w:rPr>
      </w:r>
      <w:r>
        <w:rPr>
          <w:noProof/>
        </w:rPr>
        <w:fldChar w:fldCharType="separate"/>
      </w:r>
      <w:r>
        <w:rPr>
          <w:noProof/>
        </w:rPr>
        <w:t>2</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1.4 Research Objectives</w:t>
      </w:r>
      <w:r>
        <w:rPr>
          <w:noProof/>
        </w:rPr>
        <w:tab/>
      </w:r>
      <w:r>
        <w:rPr>
          <w:noProof/>
        </w:rPr>
        <w:fldChar w:fldCharType="begin"/>
      </w:r>
      <w:r>
        <w:rPr>
          <w:noProof/>
        </w:rPr>
        <w:instrText xml:space="preserve"> PAGEREF _Toc437005523 \h </w:instrText>
      </w:r>
      <w:r>
        <w:rPr>
          <w:noProof/>
        </w:rPr>
      </w:r>
      <w:r>
        <w:rPr>
          <w:noProof/>
        </w:rPr>
        <w:fldChar w:fldCharType="separate"/>
      </w:r>
      <w:r>
        <w:rPr>
          <w:noProof/>
        </w:rPr>
        <w:t>2</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1.5 Tool Structure Overview</w:t>
      </w:r>
      <w:r>
        <w:rPr>
          <w:noProof/>
        </w:rPr>
        <w:tab/>
      </w:r>
      <w:r>
        <w:rPr>
          <w:noProof/>
        </w:rPr>
        <w:fldChar w:fldCharType="begin"/>
      </w:r>
      <w:r>
        <w:rPr>
          <w:noProof/>
        </w:rPr>
        <w:instrText xml:space="preserve"> PAGEREF _Toc437005524 \h </w:instrText>
      </w:r>
      <w:r>
        <w:rPr>
          <w:noProof/>
        </w:rPr>
      </w:r>
      <w:r>
        <w:rPr>
          <w:noProof/>
        </w:rPr>
        <w:fldChar w:fldCharType="separate"/>
      </w:r>
      <w:r>
        <w:rPr>
          <w:noProof/>
        </w:rPr>
        <w:t>2</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1.5.1 Crawler</w:t>
      </w:r>
      <w:r>
        <w:rPr>
          <w:noProof/>
        </w:rPr>
        <w:tab/>
      </w:r>
      <w:r>
        <w:rPr>
          <w:noProof/>
        </w:rPr>
        <w:fldChar w:fldCharType="begin"/>
      </w:r>
      <w:r>
        <w:rPr>
          <w:noProof/>
        </w:rPr>
        <w:instrText xml:space="preserve"> PAGEREF _Toc437005525 \h </w:instrText>
      </w:r>
      <w:r>
        <w:rPr>
          <w:noProof/>
        </w:rPr>
      </w:r>
      <w:r>
        <w:rPr>
          <w:noProof/>
        </w:rPr>
        <w:fldChar w:fldCharType="separate"/>
      </w:r>
      <w:r>
        <w:rPr>
          <w:noProof/>
        </w:rPr>
        <w:t>3</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1.5.2 Web Service and Database</w:t>
      </w:r>
      <w:r>
        <w:rPr>
          <w:noProof/>
        </w:rPr>
        <w:tab/>
      </w:r>
      <w:r>
        <w:rPr>
          <w:noProof/>
        </w:rPr>
        <w:fldChar w:fldCharType="begin"/>
      </w:r>
      <w:r>
        <w:rPr>
          <w:noProof/>
        </w:rPr>
        <w:instrText xml:space="preserve"> PAGEREF _Toc437005526 \h </w:instrText>
      </w:r>
      <w:r>
        <w:rPr>
          <w:noProof/>
        </w:rPr>
      </w:r>
      <w:r>
        <w:rPr>
          <w:noProof/>
        </w:rPr>
        <w:fldChar w:fldCharType="separate"/>
      </w:r>
      <w:r>
        <w:rPr>
          <w:noProof/>
        </w:rPr>
        <w:t>3</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1.5.3 Web Search Tool</w:t>
      </w:r>
      <w:r>
        <w:rPr>
          <w:noProof/>
        </w:rPr>
        <w:tab/>
      </w:r>
      <w:r>
        <w:rPr>
          <w:noProof/>
        </w:rPr>
        <w:fldChar w:fldCharType="begin"/>
      </w:r>
      <w:r>
        <w:rPr>
          <w:noProof/>
        </w:rPr>
        <w:instrText xml:space="preserve"> PAGEREF _Toc437005527 \h </w:instrText>
      </w:r>
      <w:r>
        <w:rPr>
          <w:noProof/>
        </w:rPr>
      </w:r>
      <w:r>
        <w:rPr>
          <w:noProof/>
        </w:rPr>
        <w:fldChar w:fldCharType="separate"/>
      </w:r>
      <w:r>
        <w:rPr>
          <w:noProof/>
        </w:rPr>
        <w:t>3</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1.6 Summary of Upcoming Chapters</w:t>
      </w:r>
      <w:r>
        <w:rPr>
          <w:noProof/>
        </w:rPr>
        <w:tab/>
      </w:r>
      <w:r>
        <w:rPr>
          <w:noProof/>
        </w:rPr>
        <w:fldChar w:fldCharType="begin"/>
      </w:r>
      <w:r>
        <w:rPr>
          <w:noProof/>
        </w:rPr>
        <w:instrText xml:space="preserve"> PAGEREF _Toc437005528 \h </w:instrText>
      </w:r>
      <w:r>
        <w:rPr>
          <w:noProof/>
        </w:rPr>
      </w:r>
      <w:r>
        <w:rPr>
          <w:noProof/>
        </w:rPr>
        <w:fldChar w:fldCharType="separate"/>
      </w:r>
      <w:r>
        <w:rPr>
          <w:noProof/>
        </w:rPr>
        <w:t>3</w:t>
      </w:r>
      <w:r>
        <w:rPr>
          <w:noProof/>
        </w:rPr>
        <w:fldChar w:fldCharType="end"/>
      </w:r>
    </w:p>
    <w:p w:rsidR="003626AE" w:rsidRDefault="003626AE">
      <w:pPr>
        <w:pStyle w:val="TOC2"/>
        <w:rPr>
          <w:rFonts w:asciiTheme="minorHAnsi" w:eastAsiaTheme="minorEastAsia" w:hAnsiTheme="minorHAnsi" w:cstheme="minorBidi"/>
          <w:caps w:val="0"/>
          <w:noProof/>
          <w:sz w:val="22"/>
          <w:szCs w:val="22"/>
        </w:rPr>
      </w:pPr>
      <w:r>
        <w:rPr>
          <w:noProof/>
        </w:rPr>
        <w:t>TECHNOLOGIES</w:t>
      </w:r>
      <w:r>
        <w:rPr>
          <w:noProof/>
        </w:rPr>
        <w:tab/>
      </w:r>
      <w:r>
        <w:rPr>
          <w:noProof/>
        </w:rPr>
        <w:fldChar w:fldCharType="begin"/>
      </w:r>
      <w:r>
        <w:rPr>
          <w:noProof/>
        </w:rPr>
        <w:instrText xml:space="preserve"> PAGEREF _Toc437005529 \h </w:instrText>
      </w:r>
      <w:r>
        <w:rPr>
          <w:noProof/>
        </w:rPr>
      </w:r>
      <w:r>
        <w:rPr>
          <w:noProof/>
        </w:rPr>
        <w:fldChar w:fldCharType="separate"/>
      </w:r>
      <w:r>
        <w:rPr>
          <w:noProof/>
        </w:rPr>
        <w:t>5</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2.1 Python</w:t>
      </w:r>
      <w:r>
        <w:rPr>
          <w:noProof/>
        </w:rPr>
        <w:tab/>
      </w:r>
      <w:r>
        <w:rPr>
          <w:noProof/>
        </w:rPr>
        <w:fldChar w:fldCharType="begin"/>
      </w:r>
      <w:r>
        <w:rPr>
          <w:noProof/>
        </w:rPr>
        <w:instrText xml:space="preserve"> PAGEREF _Toc437005530 \h </w:instrText>
      </w:r>
      <w:r>
        <w:rPr>
          <w:noProof/>
        </w:rPr>
      </w:r>
      <w:r>
        <w:rPr>
          <w:noProof/>
        </w:rPr>
        <w:fldChar w:fldCharType="separate"/>
      </w:r>
      <w:r>
        <w:rPr>
          <w:noProof/>
        </w:rPr>
        <w:t>5</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2.1.1 Beautiful Soup</w:t>
      </w:r>
      <w:r>
        <w:rPr>
          <w:noProof/>
        </w:rPr>
        <w:tab/>
      </w:r>
      <w:r>
        <w:rPr>
          <w:noProof/>
        </w:rPr>
        <w:fldChar w:fldCharType="begin"/>
      </w:r>
      <w:r>
        <w:rPr>
          <w:noProof/>
        </w:rPr>
        <w:instrText xml:space="preserve"> PAGEREF _Toc437005531 \h </w:instrText>
      </w:r>
      <w:r>
        <w:rPr>
          <w:noProof/>
        </w:rPr>
      </w:r>
      <w:r>
        <w:rPr>
          <w:noProof/>
        </w:rPr>
        <w:fldChar w:fldCharType="separate"/>
      </w:r>
      <w:r>
        <w:rPr>
          <w:noProof/>
        </w:rPr>
        <w:t>7</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2.1.2 Feed Parser</w:t>
      </w:r>
      <w:r>
        <w:rPr>
          <w:noProof/>
        </w:rPr>
        <w:tab/>
      </w:r>
      <w:r>
        <w:rPr>
          <w:noProof/>
        </w:rPr>
        <w:fldChar w:fldCharType="begin"/>
      </w:r>
      <w:r>
        <w:rPr>
          <w:noProof/>
        </w:rPr>
        <w:instrText xml:space="preserve"> PAGEREF _Toc437005532 \h </w:instrText>
      </w:r>
      <w:r>
        <w:rPr>
          <w:noProof/>
        </w:rPr>
      </w:r>
      <w:r>
        <w:rPr>
          <w:noProof/>
        </w:rPr>
        <w:fldChar w:fldCharType="separate"/>
      </w:r>
      <w:r>
        <w:rPr>
          <w:noProof/>
        </w:rPr>
        <w:t>7</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2.2 MySQL</w:t>
      </w:r>
      <w:r>
        <w:rPr>
          <w:noProof/>
        </w:rPr>
        <w:tab/>
      </w:r>
      <w:r>
        <w:rPr>
          <w:noProof/>
        </w:rPr>
        <w:fldChar w:fldCharType="begin"/>
      </w:r>
      <w:r>
        <w:rPr>
          <w:noProof/>
        </w:rPr>
        <w:instrText xml:space="preserve"> PAGEREF _Toc437005533 \h </w:instrText>
      </w:r>
      <w:r>
        <w:rPr>
          <w:noProof/>
        </w:rPr>
      </w:r>
      <w:r>
        <w:rPr>
          <w:noProof/>
        </w:rPr>
        <w:fldChar w:fldCharType="separate"/>
      </w:r>
      <w:r>
        <w:rPr>
          <w:noProof/>
        </w:rPr>
        <w:t>8</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2.2.1 MySQL For Python</w:t>
      </w:r>
      <w:r>
        <w:rPr>
          <w:noProof/>
        </w:rPr>
        <w:tab/>
      </w:r>
      <w:r>
        <w:rPr>
          <w:noProof/>
        </w:rPr>
        <w:fldChar w:fldCharType="begin"/>
      </w:r>
      <w:r>
        <w:rPr>
          <w:noProof/>
        </w:rPr>
        <w:instrText xml:space="preserve"> PAGEREF _Toc437005534 \h </w:instrText>
      </w:r>
      <w:r>
        <w:rPr>
          <w:noProof/>
        </w:rPr>
      </w:r>
      <w:r>
        <w:rPr>
          <w:noProof/>
        </w:rPr>
        <w:fldChar w:fldCharType="separate"/>
      </w:r>
      <w:r>
        <w:rPr>
          <w:noProof/>
        </w:rPr>
        <w:t>10</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2.2.2 Node-MySQL</w:t>
      </w:r>
      <w:r>
        <w:rPr>
          <w:noProof/>
        </w:rPr>
        <w:tab/>
      </w:r>
      <w:r>
        <w:rPr>
          <w:noProof/>
        </w:rPr>
        <w:fldChar w:fldCharType="begin"/>
      </w:r>
      <w:r>
        <w:rPr>
          <w:noProof/>
        </w:rPr>
        <w:instrText xml:space="preserve"> PAGEREF _Toc437005535 \h </w:instrText>
      </w:r>
      <w:r>
        <w:rPr>
          <w:noProof/>
        </w:rPr>
      </w:r>
      <w:r>
        <w:rPr>
          <w:noProof/>
        </w:rPr>
        <w:fldChar w:fldCharType="separate"/>
      </w:r>
      <w:r>
        <w:rPr>
          <w:noProof/>
        </w:rPr>
        <w:t>10</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2.3 Node.js</w:t>
      </w:r>
      <w:r>
        <w:rPr>
          <w:noProof/>
        </w:rPr>
        <w:tab/>
      </w:r>
      <w:r>
        <w:rPr>
          <w:noProof/>
        </w:rPr>
        <w:fldChar w:fldCharType="begin"/>
      </w:r>
      <w:r>
        <w:rPr>
          <w:noProof/>
        </w:rPr>
        <w:instrText xml:space="preserve"> PAGEREF _Toc437005536 \h </w:instrText>
      </w:r>
      <w:r>
        <w:rPr>
          <w:noProof/>
        </w:rPr>
      </w:r>
      <w:r>
        <w:rPr>
          <w:noProof/>
        </w:rPr>
        <w:fldChar w:fldCharType="separate"/>
      </w:r>
      <w:r>
        <w:rPr>
          <w:noProof/>
        </w:rPr>
        <w:t>11</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2.3.1 NPM</w:t>
      </w:r>
      <w:r>
        <w:rPr>
          <w:noProof/>
        </w:rPr>
        <w:tab/>
      </w:r>
      <w:r>
        <w:rPr>
          <w:noProof/>
        </w:rPr>
        <w:fldChar w:fldCharType="begin"/>
      </w:r>
      <w:r>
        <w:rPr>
          <w:noProof/>
        </w:rPr>
        <w:instrText xml:space="preserve"> PAGEREF _Toc437005537 \h </w:instrText>
      </w:r>
      <w:r>
        <w:rPr>
          <w:noProof/>
        </w:rPr>
      </w:r>
      <w:r>
        <w:rPr>
          <w:noProof/>
        </w:rPr>
        <w:fldChar w:fldCharType="separate"/>
      </w:r>
      <w:r>
        <w:rPr>
          <w:noProof/>
        </w:rPr>
        <w:t>13</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t>2.3.1.1 Express</w:t>
      </w:r>
      <w:r>
        <w:rPr>
          <w:noProof/>
        </w:rPr>
        <w:tab/>
      </w:r>
      <w:r>
        <w:rPr>
          <w:noProof/>
        </w:rPr>
        <w:fldChar w:fldCharType="begin"/>
      </w:r>
      <w:r>
        <w:rPr>
          <w:noProof/>
        </w:rPr>
        <w:instrText xml:space="preserve"> PAGEREF _Toc437005538 \h </w:instrText>
      </w:r>
      <w:r>
        <w:rPr>
          <w:noProof/>
        </w:rPr>
      </w:r>
      <w:r>
        <w:rPr>
          <w:noProof/>
        </w:rPr>
        <w:fldChar w:fldCharType="separate"/>
      </w:r>
      <w:r>
        <w:rPr>
          <w:noProof/>
        </w:rPr>
        <w:t>14</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lastRenderedPageBreak/>
        <w:t>2.3.1.2 Gulp</w:t>
      </w:r>
      <w:r>
        <w:rPr>
          <w:noProof/>
        </w:rPr>
        <w:tab/>
      </w:r>
      <w:r>
        <w:rPr>
          <w:noProof/>
        </w:rPr>
        <w:fldChar w:fldCharType="begin"/>
      </w:r>
      <w:r>
        <w:rPr>
          <w:noProof/>
        </w:rPr>
        <w:instrText xml:space="preserve"> PAGEREF _Toc437005539 \h </w:instrText>
      </w:r>
      <w:r>
        <w:rPr>
          <w:noProof/>
        </w:rPr>
      </w:r>
      <w:r>
        <w:rPr>
          <w:noProof/>
        </w:rPr>
        <w:fldChar w:fldCharType="separate"/>
      </w:r>
      <w:r>
        <w:rPr>
          <w:noProof/>
        </w:rPr>
        <w:t>14</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t>2.3.1.3 Nodemon</w:t>
      </w:r>
      <w:r>
        <w:rPr>
          <w:noProof/>
        </w:rPr>
        <w:tab/>
      </w:r>
      <w:r>
        <w:rPr>
          <w:noProof/>
        </w:rPr>
        <w:fldChar w:fldCharType="begin"/>
      </w:r>
      <w:r>
        <w:rPr>
          <w:noProof/>
        </w:rPr>
        <w:instrText xml:space="preserve"> PAGEREF _Toc437005540 \h </w:instrText>
      </w:r>
      <w:r>
        <w:rPr>
          <w:noProof/>
        </w:rPr>
      </w:r>
      <w:r>
        <w:rPr>
          <w:noProof/>
        </w:rPr>
        <w:fldChar w:fldCharType="separate"/>
      </w:r>
      <w:r>
        <w:rPr>
          <w:noProof/>
        </w:rPr>
        <w:t>14</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2.4 Angular.js</w:t>
      </w:r>
      <w:r>
        <w:rPr>
          <w:noProof/>
        </w:rPr>
        <w:tab/>
      </w:r>
      <w:r>
        <w:rPr>
          <w:noProof/>
        </w:rPr>
        <w:fldChar w:fldCharType="begin"/>
      </w:r>
      <w:r>
        <w:rPr>
          <w:noProof/>
        </w:rPr>
        <w:instrText xml:space="preserve"> PAGEREF _Toc437005541 \h </w:instrText>
      </w:r>
      <w:r>
        <w:rPr>
          <w:noProof/>
        </w:rPr>
      </w:r>
      <w:r>
        <w:rPr>
          <w:noProof/>
        </w:rPr>
        <w:fldChar w:fldCharType="separate"/>
      </w:r>
      <w:r>
        <w:rPr>
          <w:noProof/>
        </w:rPr>
        <w:t>14</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2.5 jQuery</w:t>
      </w:r>
      <w:r>
        <w:rPr>
          <w:noProof/>
        </w:rPr>
        <w:tab/>
      </w:r>
      <w:r>
        <w:rPr>
          <w:noProof/>
        </w:rPr>
        <w:fldChar w:fldCharType="begin"/>
      </w:r>
      <w:r>
        <w:rPr>
          <w:noProof/>
        </w:rPr>
        <w:instrText xml:space="preserve"> PAGEREF _Toc437005542 \h </w:instrText>
      </w:r>
      <w:r>
        <w:rPr>
          <w:noProof/>
        </w:rPr>
      </w:r>
      <w:r>
        <w:rPr>
          <w:noProof/>
        </w:rPr>
        <w:fldChar w:fldCharType="separate"/>
      </w:r>
      <w:r>
        <w:rPr>
          <w:noProof/>
        </w:rPr>
        <w:t>15</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2.6 Bootstrap</w:t>
      </w:r>
      <w:r>
        <w:rPr>
          <w:noProof/>
        </w:rPr>
        <w:tab/>
      </w:r>
      <w:r>
        <w:rPr>
          <w:noProof/>
        </w:rPr>
        <w:fldChar w:fldCharType="begin"/>
      </w:r>
      <w:r>
        <w:rPr>
          <w:noProof/>
        </w:rPr>
        <w:instrText xml:space="preserve"> PAGEREF _Toc437005543 \h </w:instrText>
      </w:r>
      <w:r>
        <w:rPr>
          <w:noProof/>
        </w:rPr>
      </w:r>
      <w:r>
        <w:rPr>
          <w:noProof/>
        </w:rPr>
        <w:fldChar w:fldCharType="separate"/>
      </w:r>
      <w:r>
        <w:rPr>
          <w:noProof/>
        </w:rPr>
        <w:t>16</w:t>
      </w:r>
      <w:r>
        <w:rPr>
          <w:noProof/>
        </w:rPr>
        <w:fldChar w:fldCharType="end"/>
      </w:r>
    </w:p>
    <w:p w:rsidR="003626AE" w:rsidRDefault="003626AE">
      <w:pPr>
        <w:pStyle w:val="TOC2"/>
        <w:rPr>
          <w:rFonts w:asciiTheme="minorHAnsi" w:eastAsiaTheme="minorEastAsia" w:hAnsiTheme="minorHAnsi" w:cstheme="minorBidi"/>
          <w:caps w:val="0"/>
          <w:noProof/>
          <w:sz w:val="22"/>
          <w:szCs w:val="22"/>
        </w:rPr>
      </w:pPr>
      <w:r>
        <w:rPr>
          <w:noProof/>
        </w:rPr>
        <w:t>APPLICATION DESIGN AND IMPLEMENTATION</w:t>
      </w:r>
      <w:r>
        <w:rPr>
          <w:noProof/>
        </w:rPr>
        <w:tab/>
      </w:r>
      <w:r>
        <w:rPr>
          <w:noProof/>
        </w:rPr>
        <w:fldChar w:fldCharType="begin"/>
      </w:r>
      <w:r>
        <w:rPr>
          <w:noProof/>
        </w:rPr>
        <w:instrText xml:space="preserve"> PAGEREF _Toc437005544 \h </w:instrText>
      </w:r>
      <w:r>
        <w:rPr>
          <w:noProof/>
        </w:rPr>
      </w:r>
      <w:r>
        <w:rPr>
          <w:noProof/>
        </w:rPr>
        <w:fldChar w:fldCharType="separate"/>
      </w:r>
      <w:r>
        <w:rPr>
          <w:noProof/>
        </w:rPr>
        <w:t>17</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3.1 Database</w:t>
      </w:r>
      <w:r>
        <w:rPr>
          <w:noProof/>
        </w:rPr>
        <w:tab/>
      </w:r>
      <w:r>
        <w:rPr>
          <w:noProof/>
        </w:rPr>
        <w:fldChar w:fldCharType="begin"/>
      </w:r>
      <w:r>
        <w:rPr>
          <w:noProof/>
        </w:rPr>
        <w:instrText xml:space="preserve"> PAGEREF _Toc437005545 \h </w:instrText>
      </w:r>
      <w:r>
        <w:rPr>
          <w:noProof/>
        </w:rPr>
      </w:r>
      <w:r>
        <w:rPr>
          <w:noProof/>
        </w:rPr>
        <w:fldChar w:fldCharType="separate"/>
      </w:r>
      <w:r>
        <w:rPr>
          <w:noProof/>
        </w:rPr>
        <w:t>17</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3.1.1 Author</w:t>
      </w:r>
      <w:r>
        <w:rPr>
          <w:noProof/>
        </w:rPr>
        <w:tab/>
      </w:r>
      <w:r>
        <w:rPr>
          <w:noProof/>
        </w:rPr>
        <w:fldChar w:fldCharType="begin"/>
      </w:r>
      <w:r>
        <w:rPr>
          <w:noProof/>
        </w:rPr>
        <w:instrText xml:space="preserve"> PAGEREF _Toc437005546 \h </w:instrText>
      </w:r>
      <w:r>
        <w:rPr>
          <w:noProof/>
        </w:rPr>
      </w:r>
      <w:r>
        <w:rPr>
          <w:noProof/>
        </w:rPr>
        <w:fldChar w:fldCharType="separate"/>
      </w:r>
      <w:r>
        <w:rPr>
          <w:noProof/>
        </w:rPr>
        <w:t>17</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3.1.2 Agency</w:t>
      </w:r>
      <w:r>
        <w:rPr>
          <w:noProof/>
        </w:rPr>
        <w:tab/>
      </w:r>
      <w:r>
        <w:rPr>
          <w:noProof/>
        </w:rPr>
        <w:fldChar w:fldCharType="begin"/>
      </w:r>
      <w:r>
        <w:rPr>
          <w:noProof/>
        </w:rPr>
        <w:instrText xml:space="preserve"> PAGEREF _Toc437005547 \h </w:instrText>
      </w:r>
      <w:r>
        <w:rPr>
          <w:noProof/>
        </w:rPr>
      </w:r>
      <w:r>
        <w:rPr>
          <w:noProof/>
        </w:rPr>
        <w:fldChar w:fldCharType="separate"/>
      </w:r>
      <w:r>
        <w:rPr>
          <w:noProof/>
        </w:rPr>
        <w:t>18</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3.1.3 Item</w:t>
      </w:r>
      <w:r>
        <w:rPr>
          <w:noProof/>
        </w:rPr>
        <w:tab/>
      </w:r>
      <w:r>
        <w:rPr>
          <w:noProof/>
        </w:rPr>
        <w:fldChar w:fldCharType="begin"/>
      </w:r>
      <w:r>
        <w:rPr>
          <w:noProof/>
        </w:rPr>
        <w:instrText xml:space="preserve"> PAGEREF _Toc437005548 \h </w:instrText>
      </w:r>
      <w:r>
        <w:rPr>
          <w:noProof/>
        </w:rPr>
      </w:r>
      <w:r>
        <w:rPr>
          <w:noProof/>
        </w:rPr>
        <w:fldChar w:fldCharType="separate"/>
      </w:r>
      <w:r>
        <w:rPr>
          <w:noProof/>
        </w:rPr>
        <w:t>18</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3.2 Crawler and Feed Parser</w:t>
      </w:r>
      <w:r>
        <w:rPr>
          <w:noProof/>
        </w:rPr>
        <w:tab/>
      </w:r>
      <w:r>
        <w:rPr>
          <w:noProof/>
        </w:rPr>
        <w:fldChar w:fldCharType="begin"/>
      </w:r>
      <w:r>
        <w:rPr>
          <w:noProof/>
        </w:rPr>
        <w:instrText xml:space="preserve"> PAGEREF _Toc437005549 \h </w:instrText>
      </w:r>
      <w:r>
        <w:rPr>
          <w:noProof/>
        </w:rPr>
      </w:r>
      <w:r>
        <w:rPr>
          <w:noProof/>
        </w:rPr>
        <w:fldChar w:fldCharType="separate"/>
      </w:r>
      <w:r>
        <w:rPr>
          <w:noProof/>
        </w:rPr>
        <w:t>18</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3.2.1 Data Classes</w:t>
      </w:r>
      <w:r>
        <w:rPr>
          <w:noProof/>
        </w:rPr>
        <w:tab/>
      </w:r>
      <w:r>
        <w:rPr>
          <w:noProof/>
        </w:rPr>
        <w:fldChar w:fldCharType="begin"/>
      </w:r>
      <w:r>
        <w:rPr>
          <w:noProof/>
        </w:rPr>
        <w:instrText xml:space="preserve"> PAGEREF _Toc437005550 \h </w:instrText>
      </w:r>
      <w:r>
        <w:rPr>
          <w:noProof/>
        </w:rPr>
      </w:r>
      <w:r>
        <w:rPr>
          <w:noProof/>
        </w:rPr>
        <w:fldChar w:fldCharType="separate"/>
      </w:r>
      <w:r>
        <w:rPr>
          <w:noProof/>
        </w:rPr>
        <w:t>19</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t>3.2.1.1 Author.py</w:t>
      </w:r>
      <w:r>
        <w:rPr>
          <w:noProof/>
        </w:rPr>
        <w:tab/>
      </w:r>
      <w:r>
        <w:rPr>
          <w:noProof/>
        </w:rPr>
        <w:fldChar w:fldCharType="begin"/>
      </w:r>
      <w:r>
        <w:rPr>
          <w:noProof/>
        </w:rPr>
        <w:instrText xml:space="preserve"> PAGEREF _Toc437005551 \h </w:instrText>
      </w:r>
      <w:r>
        <w:rPr>
          <w:noProof/>
        </w:rPr>
      </w:r>
      <w:r>
        <w:rPr>
          <w:noProof/>
        </w:rPr>
        <w:fldChar w:fldCharType="separate"/>
      </w:r>
      <w:r>
        <w:rPr>
          <w:noProof/>
        </w:rPr>
        <w:t>19</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t>3.2.1.2 Agency.py</w:t>
      </w:r>
      <w:r>
        <w:rPr>
          <w:noProof/>
        </w:rPr>
        <w:tab/>
      </w:r>
      <w:r>
        <w:rPr>
          <w:noProof/>
        </w:rPr>
        <w:fldChar w:fldCharType="begin"/>
      </w:r>
      <w:r>
        <w:rPr>
          <w:noProof/>
        </w:rPr>
        <w:instrText xml:space="preserve"> PAGEREF _Toc437005552 \h </w:instrText>
      </w:r>
      <w:r>
        <w:rPr>
          <w:noProof/>
        </w:rPr>
      </w:r>
      <w:r>
        <w:rPr>
          <w:noProof/>
        </w:rPr>
        <w:fldChar w:fldCharType="separate"/>
      </w:r>
      <w:r>
        <w:rPr>
          <w:noProof/>
        </w:rPr>
        <w:t>20</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t>3.2.1.3 Story.py</w:t>
      </w:r>
      <w:r>
        <w:rPr>
          <w:noProof/>
        </w:rPr>
        <w:tab/>
      </w:r>
      <w:r>
        <w:rPr>
          <w:noProof/>
        </w:rPr>
        <w:fldChar w:fldCharType="begin"/>
      </w:r>
      <w:r>
        <w:rPr>
          <w:noProof/>
        </w:rPr>
        <w:instrText xml:space="preserve"> PAGEREF _Toc437005553 \h </w:instrText>
      </w:r>
      <w:r>
        <w:rPr>
          <w:noProof/>
        </w:rPr>
      </w:r>
      <w:r>
        <w:rPr>
          <w:noProof/>
        </w:rPr>
        <w:fldChar w:fldCharType="separate"/>
      </w:r>
      <w:r>
        <w:rPr>
          <w:noProof/>
        </w:rPr>
        <w:t>20</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3.2.2 Library Classes</w:t>
      </w:r>
      <w:r>
        <w:rPr>
          <w:noProof/>
        </w:rPr>
        <w:tab/>
      </w:r>
      <w:r>
        <w:rPr>
          <w:noProof/>
        </w:rPr>
        <w:fldChar w:fldCharType="begin"/>
      </w:r>
      <w:r>
        <w:rPr>
          <w:noProof/>
        </w:rPr>
        <w:instrText xml:space="preserve"> PAGEREF _Toc437005554 \h </w:instrText>
      </w:r>
      <w:r>
        <w:rPr>
          <w:noProof/>
        </w:rPr>
      </w:r>
      <w:r>
        <w:rPr>
          <w:noProof/>
        </w:rPr>
        <w:fldChar w:fldCharType="separate"/>
      </w:r>
      <w:r>
        <w:rPr>
          <w:noProof/>
        </w:rPr>
        <w:t>21</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t>3.2.2.1 AuthorLib.py</w:t>
      </w:r>
      <w:r>
        <w:rPr>
          <w:noProof/>
        </w:rPr>
        <w:tab/>
      </w:r>
      <w:r>
        <w:rPr>
          <w:noProof/>
        </w:rPr>
        <w:fldChar w:fldCharType="begin"/>
      </w:r>
      <w:r>
        <w:rPr>
          <w:noProof/>
        </w:rPr>
        <w:instrText xml:space="preserve"> PAGEREF _Toc437005555 \h </w:instrText>
      </w:r>
      <w:r>
        <w:rPr>
          <w:noProof/>
        </w:rPr>
      </w:r>
      <w:r>
        <w:rPr>
          <w:noProof/>
        </w:rPr>
        <w:fldChar w:fldCharType="separate"/>
      </w:r>
      <w:r>
        <w:rPr>
          <w:noProof/>
        </w:rPr>
        <w:t>21</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t>3.2.2.2 AgencyLib.py</w:t>
      </w:r>
      <w:r>
        <w:rPr>
          <w:noProof/>
        </w:rPr>
        <w:tab/>
      </w:r>
      <w:r>
        <w:rPr>
          <w:noProof/>
        </w:rPr>
        <w:fldChar w:fldCharType="begin"/>
      </w:r>
      <w:r>
        <w:rPr>
          <w:noProof/>
        </w:rPr>
        <w:instrText xml:space="preserve"> PAGEREF _Toc437005556 \h </w:instrText>
      </w:r>
      <w:r>
        <w:rPr>
          <w:noProof/>
        </w:rPr>
      </w:r>
      <w:r>
        <w:rPr>
          <w:noProof/>
        </w:rPr>
        <w:fldChar w:fldCharType="separate"/>
      </w:r>
      <w:r>
        <w:rPr>
          <w:noProof/>
        </w:rPr>
        <w:t>22</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t>3.2.2.3 StoryLib.py</w:t>
      </w:r>
      <w:r>
        <w:rPr>
          <w:noProof/>
        </w:rPr>
        <w:tab/>
      </w:r>
      <w:r>
        <w:rPr>
          <w:noProof/>
        </w:rPr>
        <w:fldChar w:fldCharType="begin"/>
      </w:r>
      <w:r>
        <w:rPr>
          <w:noProof/>
        </w:rPr>
        <w:instrText xml:space="preserve"> PAGEREF _Toc437005557 \h </w:instrText>
      </w:r>
      <w:r>
        <w:rPr>
          <w:noProof/>
        </w:rPr>
      </w:r>
      <w:r>
        <w:rPr>
          <w:noProof/>
        </w:rPr>
        <w:fldChar w:fldCharType="separate"/>
      </w:r>
      <w:r>
        <w:rPr>
          <w:noProof/>
        </w:rPr>
        <w:t>23</w:t>
      </w:r>
      <w:r>
        <w:rPr>
          <w:noProof/>
        </w:rPr>
        <w:fldChar w:fldCharType="end"/>
      </w:r>
    </w:p>
    <w:p w:rsidR="003626AE" w:rsidRDefault="003626AE">
      <w:pPr>
        <w:pStyle w:val="TOC5"/>
        <w:rPr>
          <w:rFonts w:asciiTheme="minorHAnsi" w:eastAsiaTheme="minorEastAsia" w:hAnsiTheme="minorHAnsi" w:cstheme="minorBidi"/>
          <w:noProof/>
          <w:sz w:val="22"/>
          <w:szCs w:val="22"/>
        </w:rPr>
      </w:pPr>
      <w:r>
        <w:rPr>
          <w:noProof/>
        </w:rPr>
        <w:t>3.2.2.4 Common.py</w:t>
      </w:r>
      <w:r>
        <w:rPr>
          <w:noProof/>
        </w:rPr>
        <w:tab/>
      </w:r>
      <w:r>
        <w:rPr>
          <w:noProof/>
        </w:rPr>
        <w:fldChar w:fldCharType="begin"/>
      </w:r>
      <w:r>
        <w:rPr>
          <w:noProof/>
        </w:rPr>
        <w:instrText xml:space="preserve"> PAGEREF _Toc437005558 \h </w:instrText>
      </w:r>
      <w:r>
        <w:rPr>
          <w:noProof/>
        </w:rPr>
      </w:r>
      <w:r>
        <w:rPr>
          <w:noProof/>
        </w:rPr>
        <w:fldChar w:fldCharType="separate"/>
      </w:r>
      <w:r>
        <w:rPr>
          <w:noProof/>
        </w:rPr>
        <w:t>26</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3.2.3 Crawler</w:t>
      </w:r>
      <w:r>
        <w:rPr>
          <w:noProof/>
        </w:rPr>
        <w:tab/>
      </w:r>
      <w:r>
        <w:rPr>
          <w:noProof/>
        </w:rPr>
        <w:fldChar w:fldCharType="begin"/>
      </w:r>
      <w:r>
        <w:rPr>
          <w:noProof/>
        </w:rPr>
        <w:instrText xml:space="preserve"> PAGEREF _Toc437005559 \h </w:instrText>
      </w:r>
      <w:r>
        <w:rPr>
          <w:noProof/>
        </w:rPr>
      </w:r>
      <w:r>
        <w:rPr>
          <w:noProof/>
        </w:rPr>
        <w:fldChar w:fldCharType="separate"/>
      </w:r>
      <w:r>
        <w:rPr>
          <w:noProof/>
        </w:rPr>
        <w:t>27</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3.2.4 Feed Parser</w:t>
      </w:r>
      <w:r>
        <w:rPr>
          <w:noProof/>
        </w:rPr>
        <w:tab/>
      </w:r>
      <w:r>
        <w:rPr>
          <w:noProof/>
        </w:rPr>
        <w:fldChar w:fldCharType="begin"/>
      </w:r>
      <w:r>
        <w:rPr>
          <w:noProof/>
        </w:rPr>
        <w:instrText xml:space="preserve"> PAGEREF _Toc437005560 \h </w:instrText>
      </w:r>
      <w:r>
        <w:rPr>
          <w:noProof/>
        </w:rPr>
      </w:r>
      <w:r>
        <w:rPr>
          <w:noProof/>
        </w:rPr>
        <w:fldChar w:fldCharType="separate"/>
      </w:r>
      <w:r>
        <w:rPr>
          <w:noProof/>
        </w:rPr>
        <w:t>29</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3.3 Web Service</w:t>
      </w:r>
      <w:r>
        <w:rPr>
          <w:noProof/>
        </w:rPr>
        <w:tab/>
      </w:r>
      <w:r>
        <w:rPr>
          <w:noProof/>
        </w:rPr>
        <w:fldChar w:fldCharType="begin"/>
      </w:r>
      <w:r>
        <w:rPr>
          <w:noProof/>
        </w:rPr>
        <w:instrText xml:space="preserve"> PAGEREF _Toc437005561 \h </w:instrText>
      </w:r>
      <w:r>
        <w:rPr>
          <w:noProof/>
        </w:rPr>
      </w:r>
      <w:r>
        <w:rPr>
          <w:noProof/>
        </w:rPr>
        <w:fldChar w:fldCharType="separate"/>
      </w:r>
      <w:r>
        <w:rPr>
          <w:noProof/>
        </w:rPr>
        <w:t>31</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3.4 Web Search Tool</w:t>
      </w:r>
      <w:r>
        <w:rPr>
          <w:noProof/>
        </w:rPr>
        <w:tab/>
      </w:r>
      <w:r>
        <w:rPr>
          <w:noProof/>
        </w:rPr>
        <w:fldChar w:fldCharType="begin"/>
      </w:r>
      <w:r>
        <w:rPr>
          <w:noProof/>
        </w:rPr>
        <w:instrText xml:space="preserve"> PAGEREF _Toc437005562 \h </w:instrText>
      </w:r>
      <w:r>
        <w:rPr>
          <w:noProof/>
        </w:rPr>
      </w:r>
      <w:r>
        <w:rPr>
          <w:noProof/>
        </w:rPr>
        <w:fldChar w:fldCharType="separate"/>
      </w:r>
      <w:r>
        <w:rPr>
          <w:noProof/>
        </w:rPr>
        <w:t>32</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3.4.1 Search by Title</w:t>
      </w:r>
      <w:r>
        <w:rPr>
          <w:noProof/>
        </w:rPr>
        <w:tab/>
      </w:r>
      <w:r>
        <w:rPr>
          <w:noProof/>
        </w:rPr>
        <w:fldChar w:fldCharType="begin"/>
      </w:r>
      <w:r>
        <w:rPr>
          <w:noProof/>
        </w:rPr>
        <w:instrText xml:space="preserve"> PAGEREF _Toc437005563 \h </w:instrText>
      </w:r>
      <w:r>
        <w:rPr>
          <w:noProof/>
        </w:rPr>
      </w:r>
      <w:r>
        <w:rPr>
          <w:noProof/>
        </w:rPr>
        <w:fldChar w:fldCharType="separate"/>
      </w:r>
      <w:r>
        <w:rPr>
          <w:noProof/>
        </w:rPr>
        <w:t>34</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3.4.2 Search by Author</w:t>
      </w:r>
      <w:r>
        <w:rPr>
          <w:noProof/>
        </w:rPr>
        <w:tab/>
      </w:r>
      <w:r>
        <w:rPr>
          <w:noProof/>
        </w:rPr>
        <w:fldChar w:fldCharType="begin"/>
      </w:r>
      <w:r>
        <w:rPr>
          <w:noProof/>
        </w:rPr>
        <w:instrText xml:space="preserve"> PAGEREF _Toc437005564 \h </w:instrText>
      </w:r>
      <w:r>
        <w:rPr>
          <w:noProof/>
        </w:rPr>
      </w:r>
      <w:r>
        <w:rPr>
          <w:noProof/>
        </w:rPr>
        <w:fldChar w:fldCharType="separate"/>
      </w:r>
      <w:r>
        <w:rPr>
          <w:noProof/>
        </w:rPr>
        <w:t>34</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3.4.3 Search by Agency</w:t>
      </w:r>
      <w:r>
        <w:rPr>
          <w:noProof/>
        </w:rPr>
        <w:tab/>
      </w:r>
      <w:r>
        <w:rPr>
          <w:noProof/>
        </w:rPr>
        <w:fldChar w:fldCharType="begin"/>
      </w:r>
      <w:r>
        <w:rPr>
          <w:noProof/>
        </w:rPr>
        <w:instrText xml:space="preserve"> PAGEREF _Toc437005565 \h </w:instrText>
      </w:r>
      <w:r>
        <w:rPr>
          <w:noProof/>
        </w:rPr>
      </w:r>
      <w:r>
        <w:rPr>
          <w:noProof/>
        </w:rPr>
        <w:fldChar w:fldCharType="separate"/>
      </w:r>
      <w:r>
        <w:rPr>
          <w:noProof/>
        </w:rPr>
        <w:t>35</w:t>
      </w:r>
      <w:r>
        <w:rPr>
          <w:noProof/>
        </w:rPr>
        <w:fldChar w:fldCharType="end"/>
      </w:r>
    </w:p>
    <w:p w:rsidR="003626AE" w:rsidRDefault="003626AE">
      <w:pPr>
        <w:pStyle w:val="TOC2"/>
        <w:rPr>
          <w:rFonts w:asciiTheme="minorHAnsi" w:eastAsiaTheme="minorEastAsia" w:hAnsiTheme="minorHAnsi" w:cstheme="minorBidi"/>
          <w:caps w:val="0"/>
          <w:noProof/>
          <w:sz w:val="22"/>
          <w:szCs w:val="22"/>
        </w:rPr>
      </w:pPr>
      <w:r>
        <w:rPr>
          <w:noProof/>
        </w:rPr>
        <w:t>USAGE WORKFLOW</w:t>
      </w:r>
      <w:r>
        <w:rPr>
          <w:noProof/>
        </w:rPr>
        <w:tab/>
      </w:r>
      <w:r>
        <w:rPr>
          <w:noProof/>
        </w:rPr>
        <w:fldChar w:fldCharType="begin"/>
      </w:r>
      <w:r>
        <w:rPr>
          <w:noProof/>
        </w:rPr>
        <w:instrText xml:space="preserve"> PAGEREF _Toc437005566 \h </w:instrText>
      </w:r>
      <w:r>
        <w:rPr>
          <w:noProof/>
        </w:rPr>
      </w:r>
      <w:r>
        <w:rPr>
          <w:noProof/>
        </w:rPr>
        <w:fldChar w:fldCharType="separate"/>
      </w:r>
      <w:r>
        <w:rPr>
          <w:noProof/>
        </w:rPr>
        <w:t>36</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t>4.1 Code Development Setup (IDE)</w:t>
      </w:r>
      <w:r>
        <w:rPr>
          <w:noProof/>
        </w:rPr>
        <w:tab/>
      </w:r>
      <w:r>
        <w:rPr>
          <w:noProof/>
        </w:rPr>
        <w:fldChar w:fldCharType="begin"/>
      </w:r>
      <w:r>
        <w:rPr>
          <w:noProof/>
        </w:rPr>
        <w:instrText xml:space="preserve"> PAGEREF _Toc437005567 \h </w:instrText>
      </w:r>
      <w:r>
        <w:rPr>
          <w:noProof/>
        </w:rPr>
      </w:r>
      <w:r>
        <w:rPr>
          <w:noProof/>
        </w:rPr>
        <w:fldChar w:fldCharType="separate"/>
      </w:r>
      <w:r>
        <w:rPr>
          <w:noProof/>
        </w:rPr>
        <w:t>36</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4.1.1 PyCharm</w:t>
      </w:r>
      <w:r>
        <w:rPr>
          <w:noProof/>
        </w:rPr>
        <w:tab/>
      </w:r>
      <w:r>
        <w:rPr>
          <w:noProof/>
        </w:rPr>
        <w:fldChar w:fldCharType="begin"/>
      </w:r>
      <w:r>
        <w:rPr>
          <w:noProof/>
        </w:rPr>
        <w:instrText xml:space="preserve"> PAGEREF _Toc437005568 \h </w:instrText>
      </w:r>
      <w:r>
        <w:rPr>
          <w:noProof/>
        </w:rPr>
      </w:r>
      <w:r>
        <w:rPr>
          <w:noProof/>
        </w:rPr>
        <w:fldChar w:fldCharType="separate"/>
      </w:r>
      <w:r>
        <w:rPr>
          <w:noProof/>
        </w:rPr>
        <w:t>36</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4.1.2 Brackets</w:t>
      </w:r>
      <w:r>
        <w:rPr>
          <w:noProof/>
        </w:rPr>
        <w:tab/>
      </w:r>
      <w:r>
        <w:rPr>
          <w:noProof/>
        </w:rPr>
        <w:fldChar w:fldCharType="begin"/>
      </w:r>
      <w:r>
        <w:rPr>
          <w:noProof/>
        </w:rPr>
        <w:instrText xml:space="preserve"> PAGEREF _Toc437005569 \h </w:instrText>
      </w:r>
      <w:r>
        <w:rPr>
          <w:noProof/>
        </w:rPr>
      </w:r>
      <w:r>
        <w:rPr>
          <w:noProof/>
        </w:rPr>
        <w:fldChar w:fldCharType="separate"/>
      </w:r>
      <w:r>
        <w:rPr>
          <w:noProof/>
        </w:rPr>
        <w:t>37</w:t>
      </w:r>
      <w:r>
        <w:rPr>
          <w:noProof/>
        </w:rPr>
        <w:fldChar w:fldCharType="end"/>
      </w:r>
    </w:p>
    <w:p w:rsidR="003626AE" w:rsidRDefault="003626AE">
      <w:pPr>
        <w:pStyle w:val="TOC4"/>
        <w:rPr>
          <w:rFonts w:asciiTheme="minorHAnsi" w:eastAsiaTheme="minorEastAsia" w:hAnsiTheme="minorHAnsi" w:cstheme="minorBidi"/>
          <w:noProof/>
          <w:sz w:val="22"/>
          <w:szCs w:val="22"/>
        </w:rPr>
      </w:pPr>
      <w:r>
        <w:rPr>
          <w:noProof/>
        </w:rPr>
        <w:t>4.1.3 MySQL Workbench</w:t>
      </w:r>
      <w:r>
        <w:rPr>
          <w:noProof/>
        </w:rPr>
        <w:tab/>
      </w:r>
      <w:r>
        <w:rPr>
          <w:noProof/>
        </w:rPr>
        <w:fldChar w:fldCharType="begin"/>
      </w:r>
      <w:r>
        <w:rPr>
          <w:noProof/>
        </w:rPr>
        <w:instrText xml:space="preserve"> PAGEREF _Toc437005570 \h </w:instrText>
      </w:r>
      <w:r>
        <w:rPr>
          <w:noProof/>
        </w:rPr>
      </w:r>
      <w:r>
        <w:rPr>
          <w:noProof/>
        </w:rPr>
        <w:fldChar w:fldCharType="separate"/>
      </w:r>
      <w:r>
        <w:rPr>
          <w:noProof/>
        </w:rPr>
        <w:t>37</w:t>
      </w:r>
      <w:r>
        <w:rPr>
          <w:noProof/>
        </w:rPr>
        <w:fldChar w:fldCharType="end"/>
      </w:r>
    </w:p>
    <w:p w:rsidR="003626AE" w:rsidRDefault="003626AE">
      <w:pPr>
        <w:pStyle w:val="TOC3"/>
        <w:rPr>
          <w:rFonts w:asciiTheme="minorHAnsi" w:eastAsiaTheme="minorEastAsia" w:hAnsiTheme="minorHAnsi" w:cstheme="minorBidi"/>
          <w:noProof/>
          <w:sz w:val="22"/>
          <w:szCs w:val="22"/>
        </w:rPr>
      </w:pPr>
      <w:r>
        <w:rPr>
          <w:noProof/>
        </w:rPr>
        <w:lastRenderedPageBreak/>
        <w:t>4.2 Application Workflow</w:t>
      </w:r>
      <w:r>
        <w:rPr>
          <w:noProof/>
        </w:rPr>
        <w:tab/>
      </w:r>
      <w:r>
        <w:rPr>
          <w:noProof/>
        </w:rPr>
        <w:fldChar w:fldCharType="begin"/>
      </w:r>
      <w:r>
        <w:rPr>
          <w:noProof/>
        </w:rPr>
        <w:instrText xml:space="preserve"> PAGEREF _Toc437005571 \h </w:instrText>
      </w:r>
      <w:r>
        <w:rPr>
          <w:noProof/>
        </w:rPr>
      </w:r>
      <w:r>
        <w:rPr>
          <w:noProof/>
        </w:rPr>
        <w:fldChar w:fldCharType="separate"/>
      </w:r>
      <w:r>
        <w:rPr>
          <w:noProof/>
        </w:rPr>
        <w:t>37</w:t>
      </w:r>
      <w:r>
        <w:rPr>
          <w:noProof/>
        </w:rPr>
        <w:fldChar w:fldCharType="end"/>
      </w:r>
    </w:p>
    <w:p w:rsidR="003626AE" w:rsidRDefault="003626AE">
      <w:pPr>
        <w:pStyle w:val="TOC2"/>
        <w:rPr>
          <w:rFonts w:asciiTheme="minorHAnsi" w:eastAsiaTheme="minorEastAsia" w:hAnsiTheme="minorHAnsi" w:cstheme="minorBidi"/>
          <w:caps w:val="0"/>
          <w:noProof/>
          <w:sz w:val="22"/>
          <w:szCs w:val="22"/>
        </w:rPr>
      </w:pPr>
      <w:r>
        <w:rPr>
          <w:noProof/>
        </w:rPr>
        <w:t>CONCLUSION AND FUTURE ENHANCEMENT</w:t>
      </w:r>
      <w:r>
        <w:rPr>
          <w:noProof/>
        </w:rPr>
        <w:tab/>
      </w:r>
      <w:r>
        <w:rPr>
          <w:noProof/>
        </w:rPr>
        <w:fldChar w:fldCharType="begin"/>
      </w:r>
      <w:r>
        <w:rPr>
          <w:noProof/>
        </w:rPr>
        <w:instrText xml:space="preserve"> PAGEREF _Toc437005572 \h </w:instrText>
      </w:r>
      <w:r>
        <w:rPr>
          <w:noProof/>
        </w:rPr>
      </w:r>
      <w:r>
        <w:rPr>
          <w:noProof/>
        </w:rPr>
        <w:fldChar w:fldCharType="separate"/>
      </w:r>
      <w:r>
        <w:rPr>
          <w:noProof/>
        </w:rPr>
        <w:t>39</w:t>
      </w:r>
      <w:r>
        <w:rPr>
          <w:noProof/>
        </w:rPr>
        <w:fldChar w:fldCharType="end"/>
      </w:r>
    </w:p>
    <w:p w:rsidR="003626AE" w:rsidRDefault="003626AE">
      <w:pPr>
        <w:pStyle w:val="TOC1"/>
        <w:rPr>
          <w:rFonts w:asciiTheme="minorHAnsi" w:eastAsiaTheme="minorEastAsia" w:hAnsiTheme="minorHAnsi" w:cstheme="minorBidi"/>
          <w:caps w:val="0"/>
          <w:noProof/>
          <w:sz w:val="22"/>
          <w:szCs w:val="22"/>
        </w:rPr>
      </w:pPr>
      <w:r>
        <w:rPr>
          <w:noProof/>
        </w:rPr>
        <w:t>REFERENCES</w:t>
      </w:r>
      <w:r>
        <w:rPr>
          <w:noProof/>
        </w:rPr>
        <w:tab/>
      </w:r>
      <w:r>
        <w:rPr>
          <w:noProof/>
        </w:rPr>
        <w:fldChar w:fldCharType="begin"/>
      </w:r>
      <w:r>
        <w:rPr>
          <w:noProof/>
        </w:rPr>
        <w:instrText xml:space="preserve"> PAGEREF _Toc437005573 \h </w:instrText>
      </w:r>
      <w:r>
        <w:rPr>
          <w:noProof/>
        </w:rPr>
      </w:r>
      <w:r>
        <w:rPr>
          <w:noProof/>
        </w:rPr>
        <w:fldChar w:fldCharType="separate"/>
      </w:r>
      <w:r>
        <w:rPr>
          <w:noProof/>
        </w:rPr>
        <w:t>40</w:t>
      </w:r>
      <w:r>
        <w:rPr>
          <w:noProof/>
        </w:rPr>
        <w:fldChar w:fldCharType="end"/>
      </w:r>
    </w:p>
    <w:p w:rsidR="00552DFE" w:rsidRDefault="00552DFE">
      <w:r>
        <w:fldChar w:fldCharType="end"/>
      </w:r>
    </w:p>
    <w:p w:rsidR="009340DC" w:rsidRPr="009340DC" w:rsidRDefault="009340DC"/>
    <w:p w:rsidR="009A5369" w:rsidRDefault="009A5369" w:rsidP="00323FA7">
      <w:pPr>
        <w:pStyle w:val="PRELIMTITLES"/>
      </w:pPr>
      <w:bookmarkStart w:id="37" w:name="_Toc87080447"/>
      <w:bookmarkStart w:id="38" w:name="_Toc87332596"/>
      <w:bookmarkStart w:id="39" w:name="_Toc95295772"/>
      <w:bookmarkStart w:id="40" w:name="_Toc97534474"/>
      <w:bookmarkStart w:id="41" w:name="_Toc97538791"/>
      <w:bookmarkStart w:id="42" w:name="_Toc97627524"/>
      <w:bookmarkStart w:id="43" w:name="_Toc97627586"/>
      <w:bookmarkStart w:id="44" w:name="_Toc97627598"/>
      <w:bookmarkStart w:id="45" w:name="_Toc97627645"/>
      <w:bookmarkStart w:id="46" w:name="_Toc97627669"/>
      <w:bookmarkStart w:id="47" w:name="_Toc97627734"/>
      <w:bookmarkStart w:id="48" w:name="_Toc97627789"/>
      <w:r>
        <w:lastRenderedPageBreak/>
        <w:t>list of tables</w:t>
      </w:r>
      <w:bookmarkEnd w:id="37"/>
      <w:bookmarkEnd w:id="38"/>
      <w:bookmarkEnd w:id="39"/>
      <w:bookmarkEnd w:id="40"/>
      <w:bookmarkEnd w:id="41"/>
      <w:bookmarkEnd w:id="42"/>
      <w:bookmarkEnd w:id="43"/>
      <w:bookmarkEnd w:id="44"/>
      <w:bookmarkEnd w:id="45"/>
      <w:bookmarkEnd w:id="46"/>
      <w:bookmarkEnd w:id="47"/>
      <w:bookmarkEnd w:id="48"/>
    </w:p>
    <w:p w:rsidR="009A5369" w:rsidRDefault="009A5369">
      <w:pPr>
        <w:tabs>
          <w:tab w:val="right" w:pos="9000"/>
        </w:tabs>
        <w:spacing w:after="120"/>
      </w:pPr>
      <w:r>
        <w:tab/>
        <w:t>PAGE</w:t>
      </w:r>
    </w:p>
    <w:p w:rsidR="003626AE" w:rsidRDefault="00E8124C">
      <w:pPr>
        <w:pStyle w:val="TableofFigures"/>
        <w:rPr>
          <w:rFonts w:asciiTheme="minorHAnsi" w:eastAsiaTheme="minorEastAsia" w:hAnsiTheme="minorHAnsi" w:cstheme="minorBidi"/>
          <w:noProof/>
          <w:sz w:val="22"/>
          <w:szCs w:val="22"/>
        </w:rPr>
      </w:pPr>
      <w:r>
        <w:fldChar w:fldCharType="begin"/>
      </w:r>
      <w:r>
        <w:instrText xml:space="preserve"> TOC \t "Table Title" \c "Table" </w:instrText>
      </w:r>
      <w:r>
        <w:fldChar w:fldCharType="separate"/>
      </w:r>
      <w:r w:rsidR="003626AE">
        <w:rPr>
          <w:noProof/>
        </w:rPr>
        <w:t>Table 3.1. Structure of Item Table</w:t>
      </w:r>
      <w:r w:rsidR="003626AE">
        <w:rPr>
          <w:noProof/>
        </w:rPr>
        <w:tab/>
      </w:r>
      <w:r w:rsidR="003626AE">
        <w:rPr>
          <w:noProof/>
        </w:rPr>
        <w:fldChar w:fldCharType="begin"/>
      </w:r>
      <w:r w:rsidR="003626AE">
        <w:rPr>
          <w:noProof/>
        </w:rPr>
        <w:instrText xml:space="preserve"> PAGEREF _Toc437005518 \h </w:instrText>
      </w:r>
      <w:r w:rsidR="003626AE">
        <w:rPr>
          <w:noProof/>
        </w:rPr>
      </w:r>
      <w:r w:rsidR="003626AE">
        <w:rPr>
          <w:noProof/>
        </w:rPr>
        <w:fldChar w:fldCharType="separate"/>
      </w:r>
      <w:r w:rsidR="003626AE">
        <w:rPr>
          <w:noProof/>
        </w:rPr>
        <w:t>18</w:t>
      </w:r>
      <w:r w:rsidR="003626AE">
        <w:rPr>
          <w:noProof/>
        </w:rPr>
        <w:fldChar w:fldCharType="end"/>
      </w:r>
    </w:p>
    <w:p w:rsidR="009A5369" w:rsidRDefault="00E8124C">
      <w:pPr>
        <w:tabs>
          <w:tab w:val="right" w:pos="9000"/>
        </w:tabs>
      </w:pPr>
      <w:r>
        <w:fldChar w:fldCharType="end"/>
      </w:r>
    </w:p>
    <w:p w:rsidR="009A5369" w:rsidRDefault="009A5369" w:rsidP="00323FA7">
      <w:pPr>
        <w:pStyle w:val="PRELIMTITLES"/>
      </w:pPr>
      <w:bookmarkStart w:id="49" w:name="_Toc87080448"/>
      <w:bookmarkStart w:id="50" w:name="_Toc87332597"/>
      <w:bookmarkStart w:id="51" w:name="_Toc95295773"/>
      <w:bookmarkStart w:id="52" w:name="_Toc97534475"/>
      <w:bookmarkStart w:id="53" w:name="_Toc97538792"/>
      <w:bookmarkStart w:id="54" w:name="_Toc97627525"/>
      <w:bookmarkStart w:id="55" w:name="_Toc97627587"/>
      <w:bookmarkStart w:id="56" w:name="_Toc97627599"/>
      <w:bookmarkStart w:id="57" w:name="_Toc97627646"/>
      <w:bookmarkStart w:id="58" w:name="_Toc97627670"/>
      <w:bookmarkStart w:id="59" w:name="_Toc97627735"/>
      <w:bookmarkStart w:id="60" w:name="_Toc97627790"/>
      <w:r>
        <w:lastRenderedPageBreak/>
        <w:t>list of figures</w:t>
      </w:r>
      <w:bookmarkEnd w:id="49"/>
      <w:bookmarkEnd w:id="50"/>
      <w:bookmarkEnd w:id="51"/>
      <w:bookmarkEnd w:id="52"/>
      <w:bookmarkEnd w:id="53"/>
      <w:bookmarkEnd w:id="54"/>
      <w:bookmarkEnd w:id="55"/>
      <w:bookmarkEnd w:id="56"/>
      <w:bookmarkEnd w:id="57"/>
      <w:bookmarkEnd w:id="58"/>
      <w:bookmarkEnd w:id="59"/>
      <w:bookmarkEnd w:id="60"/>
    </w:p>
    <w:p w:rsidR="009A5369" w:rsidRDefault="009A5369">
      <w:pPr>
        <w:tabs>
          <w:tab w:val="right" w:pos="9000"/>
        </w:tabs>
        <w:spacing w:after="120"/>
      </w:pPr>
      <w:r>
        <w:tab/>
        <w:t>PAGE</w:t>
      </w:r>
    </w:p>
    <w:p w:rsidR="003626AE" w:rsidRDefault="00AC17D2">
      <w:pPr>
        <w:pStyle w:val="TableofFigures"/>
        <w:rPr>
          <w:rFonts w:asciiTheme="minorHAnsi" w:eastAsiaTheme="minorEastAsia" w:hAnsiTheme="minorHAnsi" w:cstheme="minorBidi"/>
          <w:noProof/>
          <w:sz w:val="22"/>
          <w:szCs w:val="22"/>
        </w:rPr>
      </w:pPr>
      <w:r>
        <w:fldChar w:fldCharType="begin"/>
      </w:r>
      <w:r>
        <w:instrText xml:space="preserve"> TOC \t "Caption" \c </w:instrText>
      </w:r>
      <w:r>
        <w:fldChar w:fldCharType="separate"/>
      </w:r>
      <w:r w:rsidR="003626AE">
        <w:rPr>
          <w:noProof/>
        </w:rPr>
        <w:t>Figure 2.1. Simple code showing string manipulation in python.</w:t>
      </w:r>
      <w:r w:rsidR="003626AE">
        <w:rPr>
          <w:noProof/>
        </w:rPr>
        <w:tab/>
      </w:r>
      <w:r w:rsidR="003626AE">
        <w:rPr>
          <w:noProof/>
        </w:rPr>
        <w:fldChar w:fldCharType="begin"/>
      </w:r>
      <w:r w:rsidR="003626AE">
        <w:rPr>
          <w:noProof/>
        </w:rPr>
        <w:instrText xml:space="preserve"> PAGEREF _Toc437005503 \h </w:instrText>
      </w:r>
      <w:r w:rsidR="003626AE">
        <w:rPr>
          <w:noProof/>
        </w:rPr>
      </w:r>
      <w:r w:rsidR="003626AE">
        <w:rPr>
          <w:noProof/>
        </w:rPr>
        <w:fldChar w:fldCharType="separate"/>
      </w:r>
      <w:r w:rsidR="003626AE">
        <w:rPr>
          <w:noProof/>
        </w:rPr>
        <w:t>6</w:t>
      </w:r>
      <w:r w:rsidR="003626AE">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2.2. Sample code explaining how to use feed parser library.</w:t>
      </w:r>
      <w:r>
        <w:rPr>
          <w:noProof/>
        </w:rPr>
        <w:tab/>
      </w:r>
      <w:r>
        <w:rPr>
          <w:noProof/>
        </w:rPr>
        <w:fldChar w:fldCharType="begin"/>
      </w:r>
      <w:r>
        <w:rPr>
          <w:noProof/>
        </w:rPr>
        <w:instrText xml:space="preserve"> PAGEREF _Toc437005504 \h </w:instrText>
      </w:r>
      <w:r>
        <w:rPr>
          <w:noProof/>
        </w:rPr>
      </w:r>
      <w:r>
        <w:rPr>
          <w:noProof/>
        </w:rPr>
        <w:fldChar w:fldCharType="separate"/>
      </w:r>
      <w:r>
        <w:rPr>
          <w:noProof/>
        </w:rPr>
        <w:t>8</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sidRPr="00EB582B">
        <w:rPr>
          <w:rFonts w:eastAsiaTheme="minorEastAsia"/>
          <w:noProof/>
        </w:rPr>
        <w:t>Figure 2.3 Flowchart explaining structure of data stored and accessed in MySQL [7].</w:t>
      </w:r>
      <w:r>
        <w:rPr>
          <w:noProof/>
        </w:rPr>
        <w:tab/>
      </w:r>
      <w:r>
        <w:rPr>
          <w:noProof/>
        </w:rPr>
        <w:fldChar w:fldCharType="begin"/>
      </w:r>
      <w:r>
        <w:rPr>
          <w:noProof/>
        </w:rPr>
        <w:instrText xml:space="preserve"> PAGEREF _Toc437005505 \h </w:instrText>
      </w:r>
      <w:r>
        <w:rPr>
          <w:noProof/>
        </w:rPr>
      </w:r>
      <w:r>
        <w:rPr>
          <w:noProof/>
        </w:rPr>
        <w:fldChar w:fldCharType="separate"/>
      </w:r>
      <w:r>
        <w:rPr>
          <w:noProof/>
        </w:rPr>
        <w:t>9</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2.4 Explains how Node,js works [10].</w:t>
      </w:r>
      <w:r>
        <w:rPr>
          <w:noProof/>
        </w:rPr>
        <w:tab/>
      </w:r>
      <w:r>
        <w:rPr>
          <w:noProof/>
        </w:rPr>
        <w:fldChar w:fldCharType="begin"/>
      </w:r>
      <w:r>
        <w:rPr>
          <w:noProof/>
        </w:rPr>
        <w:instrText xml:space="preserve"> PAGEREF _Toc437005506 \h </w:instrText>
      </w:r>
      <w:r>
        <w:rPr>
          <w:noProof/>
        </w:rPr>
      </w:r>
      <w:r>
        <w:rPr>
          <w:noProof/>
        </w:rPr>
        <w:fldChar w:fldCharType="separate"/>
      </w:r>
      <w:r>
        <w:rPr>
          <w:noProof/>
        </w:rPr>
        <w:t>12</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2.5. Core features of Angular.js [14].</w:t>
      </w:r>
      <w:r>
        <w:rPr>
          <w:noProof/>
        </w:rPr>
        <w:tab/>
      </w:r>
      <w:r>
        <w:rPr>
          <w:noProof/>
        </w:rPr>
        <w:fldChar w:fldCharType="begin"/>
      </w:r>
      <w:r>
        <w:rPr>
          <w:noProof/>
        </w:rPr>
        <w:instrText xml:space="preserve"> PAGEREF _Toc437005507 \h </w:instrText>
      </w:r>
      <w:r>
        <w:rPr>
          <w:noProof/>
        </w:rPr>
      </w:r>
      <w:r>
        <w:rPr>
          <w:noProof/>
        </w:rPr>
        <w:fldChar w:fldCharType="separate"/>
      </w:r>
      <w:r>
        <w:rPr>
          <w:noProof/>
        </w:rPr>
        <w:t>16</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3.1. Database diagram of RCP database and search tool.</w:t>
      </w:r>
      <w:r>
        <w:rPr>
          <w:noProof/>
        </w:rPr>
        <w:tab/>
      </w:r>
      <w:r>
        <w:rPr>
          <w:noProof/>
        </w:rPr>
        <w:fldChar w:fldCharType="begin"/>
      </w:r>
      <w:r>
        <w:rPr>
          <w:noProof/>
        </w:rPr>
        <w:instrText xml:space="preserve"> PAGEREF _Toc437005508 \h </w:instrText>
      </w:r>
      <w:r>
        <w:rPr>
          <w:noProof/>
        </w:rPr>
      </w:r>
      <w:r>
        <w:rPr>
          <w:noProof/>
        </w:rPr>
        <w:fldChar w:fldCharType="separate"/>
      </w:r>
      <w:r>
        <w:rPr>
          <w:noProof/>
        </w:rPr>
        <w:t>17</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3.2. Structure of web crawler and feed parser</w:t>
      </w:r>
      <w:r>
        <w:rPr>
          <w:noProof/>
        </w:rPr>
        <w:tab/>
      </w:r>
      <w:r>
        <w:rPr>
          <w:noProof/>
        </w:rPr>
        <w:fldChar w:fldCharType="begin"/>
      </w:r>
      <w:r>
        <w:rPr>
          <w:noProof/>
        </w:rPr>
        <w:instrText xml:space="preserve"> PAGEREF _Toc437005509 \h </w:instrText>
      </w:r>
      <w:r>
        <w:rPr>
          <w:noProof/>
        </w:rPr>
      </w:r>
      <w:r>
        <w:rPr>
          <w:noProof/>
        </w:rPr>
        <w:fldChar w:fldCharType="separate"/>
      </w:r>
      <w:r>
        <w:rPr>
          <w:noProof/>
        </w:rPr>
        <w:t>19</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3.3. Date range selection to filter stories.</w:t>
      </w:r>
      <w:r>
        <w:rPr>
          <w:noProof/>
        </w:rPr>
        <w:tab/>
      </w:r>
      <w:r>
        <w:rPr>
          <w:noProof/>
        </w:rPr>
        <w:fldChar w:fldCharType="begin"/>
      </w:r>
      <w:r>
        <w:rPr>
          <w:noProof/>
        </w:rPr>
        <w:instrText xml:space="preserve"> PAGEREF _Toc437005510 \h </w:instrText>
      </w:r>
      <w:r>
        <w:rPr>
          <w:noProof/>
        </w:rPr>
      </w:r>
      <w:r>
        <w:rPr>
          <w:noProof/>
        </w:rPr>
        <w:fldChar w:fldCharType="separate"/>
      </w:r>
      <w:r>
        <w:rPr>
          <w:noProof/>
        </w:rPr>
        <w:t>32</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3.4. Show the details and description of story.</w:t>
      </w:r>
      <w:r>
        <w:rPr>
          <w:noProof/>
        </w:rPr>
        <w:tab/>
      </w:r>
      <w:r>
        <w:rPr>
          <w:noProof/>
        </w:rPr>
        <w:fldChar w:fldCharType="begin"/>
      </w:r>
      <w:r>
        <w:rPr>
          <w:noProof/>
        </w:rPr>
        <w:instrText xml:space="preserve"> PAGEREF _Toc437005511 \h </w:instrText>
      </w:r>
      <w:r>
        <w:rPr>
          <w:noProof/>
        </w:rPr>
      </w:r>
      <w:r>
        <w:rPr>
          <w:noProof/>
        </w:rPr>
        <w:fldChar w:fldCharType="separate"/>
      </w:r>
      <w:r>
        <w:rPr>
          <w:noProof/>
        </w:rPr>
        <w:t>33</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3.5. Explain the importance of number of views.</w:t>
      </w:r>
      <w:r>
        <w:rPr>
          <w:noProof/>
        </w:rPr>
        <w:tab/>
      </w:r>
      <w:r>
        <w:rPr>
          <w:noProof/>
        </w:rPr>
        <w:fldChar w:fldCharType="begin"/>
      </w:r>
      <w:r>
        <w:rPr>
          <w:noProof/>
        </w:rPr>
        <w:instrText xml:space="preserve"> PAGEREF _Toc437005512 \h </w:instrText>
      </w:r>
      <w:r>
        <w:rPr>
          <w:noProof/>
        </w:rPr>
      </w:r>
      <w:r>
        <w:rPr>
          <w:noProof/>
        </w:rPr>
        <w:fldChar w:fldCharType="separate"/>
      </w:r>
      <w:r>
        <w:rPr>
          <w:noProof/>
        </w:rPr>
        <w:t>33</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3.6. Show how user can search the story using different filters.</w:t>
      </w:r>
      <w:r>
        <w:rPr>
          <w:noProof/>
        </w:rPr>
        <w:tab/>
      </w:r>
      <w:r>
        <w:rPr>
          <w:noProof/>
        </w:rPr>
        <w:fldChar w:fldCharType="begin"/>
      </w:r>
      <w:r>
        <w:rPr>
          <w:noProof/>
        </w:rPr>
        <w:instrText xml:space="preserve"> PAGEREF _Toc437005513 \h </w:instrText>
      </w:r>
      <w:r>
        <w:rPr>
          <w:noProof/>
        </w:rPr>
      </w:r>
      <w:r>
        <w:rPr>
          <w:noProof/>
        </w:rPr>
        <w:fldChar w:fldCharType="separate"/>
      </w:r>
      <w:r>
        <w:rPr>
          <w:noProof/>
        </w:rPr>
        <w:t>34</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3.7. Example of search by title.</w:t>
      </w:r>
      <w:r>
        <w:rPr>
          <w:noProof/>
        </w:rPr>
        <w:tab/>
      </w:r>
      <w:r>
        <w:rPr>
          <w:noProof/>
        </w:rPr>
        <w:fldChar w:fldCharType="begin"/>
      </w:r>
      <w:r>
        <w:rPr>
          <w:noProof/>
        </w:rPr>
        <w:instrText xml:space="preserve"> PAGEREF _Toc437005514 \h </w:instrText>
      </w:r>
      <w:r>
        <w:rPr>
          <w:noProof/>
        </w:rPr>
      </w:r>
      <w:r>
        <w:rPr>
          <w:noProof/>
        </w:rPr>
        <w:fldChar w:fldCharType="separate"/>
      </w:r>
      <w:r>
        <w:rPr>
          <w:noProof/>
        </w:rPr>
        <w:t>34</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3.8. Example of search by author.</w:t>
      </w:r>
      <w:r>
        <w:rPr>
          <w:noProof/>
        </w:rPr>
        <w:tab/>
      </w:r>
      <w:r>
        <w:rPr>
          <w:noProof/>
        </w:rPr>
        <w:fldChar w:fldCharType="begin"/>
      </w:r>
      <w:r>
        <w:rPr>
          <w:noProof/>
        </w:rPr>
        <w:instrText xml:space="preserve"> PAGEREF _Toc437005515 \h </w:instrText>
      </w:r>
      <w:r>
        <w:rPr>
          <w:noProof/>
        </w:rPr>
      </w:r>
      <w:r>
        <w:rPr>
          <w:noProof/>
        </w:rPr>
        <w:fldChar w:fldCharType="separate"/>
      </w:r>
      <w:r>
        <w:rPr>
          <w:noProof/>
        </w:rPr>
        <w:t>35</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3.9. Example of search by agency.</w:t>
      </w:r>
      <w:r>
        <w:rPr>
          <w:noProof/>
        </w:rPr>
        <w:tab/>
      </w:r>
      <w:r>
        <w:rPr>
          <w:noProof/>
        </w:rPr>
        <w:fldChar w:fldCharType="begin"/>
      </w:r>
      <w:r>
        <w:rPr>
          <w:noProof/>
        </w:rPr>
        <w:instrText xml:space="preserve"> PAGEREF _Toc437005516 \h </w:instrText>
      </w:r>
      <w:r>
        <w:rPr>
          <w:noProof/>
        </w:rPr>
      </w:r>
      <w:r>
        <w:rPr>
          <w:noProof/>
        </w:rPr>
        <w:fldChar w:fldCharType="separate"/>
      </w:r>
      <w:r>
        <w:rPr>
          <w:noProof/>
        </w:rPr>
        <w:t>35</w:t>
      </w:r>
      <w:r>
        <w:rPr>
          <w:noProof/>
        </w:rPr>
        <w:fldChar w:fldCharType="end"/>
      </w:r>
    </w:p>
    <w:p w:rsidR="003626AE" w:rsidRDefault="003626AE">
      <w:pPr>
        <w:pStyle w:val="TableofFigures"/>
        <w:rPr>
          <w:rFonts w:asciiTheme="minorHAnsi" w:eastAsiaTheme="minorEastAsia" w:hAnsiTheme="minorHAnsi" w:cstheme="minorBidi"/>
          <w:noProof/>
          <w:sz w:val="22"/>
          <w:szCs w:val="22"/>
        </w:rPr>
      </w:pPr>
      <w:r>
        <w:rPr>
          <w:noProof/>
        </w:rPr>
        <w:t>Figure 4.1. Flowchart of project.</w:t>
      </w:r>
      <w:r>
        <w:rPr>
          <w:noProof/>
        </w:rPr>
        <w:tab/>
      </w:r>
      <w:r>
        <w:rPr>
          <w:noProof/>
        </w:rPr>
        <w:fldChar w:fldCharType="begin"/>
      </w:r>
      <w:r>
        <w:rPr>
          <w:noProof/>
        </w:rPr>
        <w:instrText xml:space="preserve"> PAGEREF _Toc437005517 \h </w:instrText>
      </w:r>
      <w:r>
        <w:rPr>
          <w:noProof/>
        </w:rPr>
      </w:r>
      <w:r>
        <w:rPr>
          <w:noProof/>
        </w:rPr>
        <w:fldChar w:fldCharType="separate"/>
      </w:r>
      <w:r>
        <w:rPr>
          <w:noProof/>
        </w:rPr>
        <w:t>38</w:t>
      </w:r>
      <w:r>
        <w:rPr>
          <w:noProof/>
        </w:rPr>
        <w:fldChar w:fldCharType="end"/>
      </w:r>
    </w:p>
    <w:p w:rsidR="009A5369" w:rsidRDefault="00AC17D2">
      <w:r>
        <w:fldChar w:fldCharType="end"/>
      </w:r>
    </w:p>
    <w:p w:rsidR="00B22E65" w:rsidRDefault="00B22E65" w:rsidP="00323FA7">
      <w:pPr>
        <w:pStyle w:val="PRELIMTITLES"/>
      </w:pPr>
      <w:bookmarkStart w:id="61" w:name="_Toc87080449"/>
      <w:bookmarkStart w:id="62" w:name="_Toc87332598"/>
      <w:bookmarkStart w:id="63" w:name="_Toc95295774"/>
      <w:bookmarkStart w:id="64" w:name="_Toc97534476"/>
      <w:bookmarkStart w:id="65" w:name="_Toc97538793"/>
      <w:bookmarkStart w:id="66" w:name="_Toc97627526"/>
      <w:bookmarkStart w:id="67" w:name="_Toc97627588"/>
      <w:bookmarkStart w:id="68" w:name="_Toc97627600"/>
      <w:bookmarkStart w:id="69" w:name="_Toc97627647"/>
      <w:bookmarkStart w:id="70" w:name="_Toc97627671"/>
      <w:bookmarkStart w:id="71" w:name="_Toc97627736"/>
      <w:bookmarkStart w:id="72" w:name="_Toc97627791"/>
      <w:r>
        <w:lastRenderedPageBreak/>
        <w:t>acknowledgements</w:t>
      </w:r>
      <w:bookmarkEnd w:id="61"/>
      <w:bookmarkEnd w:id="62"/>
      <w:bookmarkEnd w:id="63"/>
      <w:bookmarkEnd w:id="64"/>
      <w:bookmarkEnd w:id="65"/>
      <w:bookmarkEnd w:id="66"/>
      <w:bookmarkEnd w:id="67"/>
      <w:bookmarkEnd w:id="68"/>
      <w:bookmarkEnd w:id="69"/>
      <w:bookmarkEnd w:id="70"/>
      <w:bookmarkEnd w:id="71"/>
      <w:bookmarkEnd w:id="72"/>
    </w:p>
    <w:p w:rsidR="00B22E65" w:rsidRDefault="00EE7FB0" w:rsidP="00B22E65">
      <w:r>
        <w:tab/>
      </w:r>
      <w:r w:rsidRPr="00244786">
        <w:t>I gratefully acknowledge Professor Carl Eckberg for his constant support, guidance and encouragement during my program of study and my thesis work. Taking this opportunity, I express my gratitude and sincere thanks to Professor</w:t>
      </w:r>
      <w:r>
        <w:t xml:space="preserve"> Al</w:t>
      </w:r>
      <w:r w:rsidRPr="00244786">
        <w:t>an Riggins and Professor Timothy Dunster for their feedback, guidance and their presence on my thesis committee. I am very thankful to my parents, family and friends for their love and support.</w:t>
      </w:r>
    </w:p>
    <w:p w:rsidR="0062378A" w:rsidRDefault="0062378A" w:rsidP="00B22E65"/>
    <w:p w:rsidR="009A5369" w:rsidRDefault="009A5369">
      <w:pPr>
        <w:sectPr w:rsidR="009A5369">
          <w:pgSz w:w="12240" w:h="15840" w:code="1"/>
          <w:pgMar w:top="1440" w:right="1440" w:bottom="1440" w:left="1800" w:header="907" w:footer="1224" w:gutter="0"/>
          <w:pgNumType w:fmt="lowerRoman"/>
          <w:cols w:space="720"/>
          <w:formProt w:val="0"/>
          <w:docGrid w:linePitch="360"/>
        </w:sectPr>
      </w:pPr>
    </w:p>
    <w:p w:rsidR="00EE7FB0" w:rsidRPr="00230200" w:rsidRDefault="00EE7FB0" w:rsidP="00EE7FB0">
      <w:pPr>
        <w:pStyle w:val="ChapterLabel"/>
      </w:pPr>
      <w:bookmarkStart w:id="73" w:name="_Toc307009018"/>
      <w:bookmarkStart w:id="74" w:name="_Toc73347083"/>
      <w:bookmarkStart w:id="75" w:name="_Toc73347819"/>
      <w:r w:rsidRPr="00230200">
        <w:lastRenderedPageBreak/>
        <w:t>CHAPTER 1</w:t>
      </w:r>
      <w:bookmarkEnd w:id="73"/>
    </w:p>
    <w:p w:rsidR="00EE7FB0" w:rsidRPr="00230200" w:rsidRDefault="00EE7FB0" w:rsidP="00EE7FB0">
      <w:pPr>
        <w:pStyle w:val="ChapterTitle"/>
      </w:pPr>
      <w:bookmarkStart w:id="76" w:name="_Toc307009019"/>
      <w:bookmarkStart w:id="77" w:name="_Toc437005519"/>
      <w:r w:rsidRPr="00230200">
        <w:t>INTRODUCTION</w:t>
      </w:r>
      <w:bookmarkEnd w:id="76"/>
      <w:bookmarkEnd w:id="77"/>
    </w:p>
    <w:p w:rsidR="00EE7FB0" w:rsidRPr="00230200" w:rsidRDefault="00EE7FB0" w:rsidP="00EE7FB0">
      <w:pPr>
        <w:pStyle w:val="Heading1"/>
      </w:pPr>
      <w:bookmarkStart w:id="78" w:name="_Toc307009020"/>
      <w:bookmarkStart w:id="79" w:name="_Toc437005520"/>
      <w:r w:rsidRPr="00230200">
        <w:t>1.1 Overview</w:t>
      </w:r>
      <w:bookmarkEnd w:id="78"/>
      <w:bookmarkEnd w:id="79"/>
    </w:p>
    <w:p w:rsidR="00EE7FB0" w:rsidRPr="00230200" w:rsidRDefault="00EE7FB0" w:rsidP="00EE7FB0">
      <w:r>
        <w:tab/>
      </w:r>
      <w:r w:rsidRPr="00230200">
        <w:t xml:space="preserve">The web provided a new way to present information on the Internet and that brought the modern challenges of exposing and sharing that information. Seeing this problem, many computer scientists and big companies such as Google, Yahoo, Microsoft started working on an information retrieval algorithm known as a search engine that will expose links (content or information located) to users [1]. As years passed, they figured out ways to improve these algorithms from preliminary human maintained indexing of famous and popular subjects on the web to automatic indexing and crawlers for storing information that </w:t>
      </w:r>
      <w:r w:rsidRPr="00230200">
        <w:rPr>
          <w:color w:val="444444"/>
        </w:rPr>
        <w:t>is available on</w:t>
      </w:r>
      <w:r w:rsidRPr="00230200">
        <w:t xml:space="preserve"> the web [1].</w:t>
      </w:r>
    </w:p>
    <w:p w:rsidR="00EE7FB0" w:rsidRPr="00230200" w:rsidRDefault="00EE7FB0" w:rsidP="00EE7FB0">
      <w:r>
        <w:tab/>
      </w:r>
      <w:r w:rsidRPr="00230200">
        <w:t xml:space="preserve">Similarly, the main vision and idea behind the development of this tool is to provide a simplified and user-friendly tool, which has deep search functionality for the users of realclearpolitics.com. All the stories are exposed </w:t>
      </w:r>
      <w:r w:rsidRPr="00EB7124">
        <w:t xml:space="preserve">and accessible </w:t>
      </w:r>
      <w:r w:rsidRPr="00230200">
        <w:t>to the user through a powerful search tool, that has the capability of searching for stories through keywords in the story title, author name, agency name and story published date. Web tool also provides quick access to the latest stories and past stories using a date range filter such as:</w:t>
      </w:r>
    </w:p>
    <w:p w:rsidR="00EE7FB0" w:rsidRPr="00230200" w:rsidRDefault="00EE7FB0" w:rsidP="001D60F5">
      <w:pPr>
        <w:pStyle w:val="ListBullet2"/>
      </w:pPr>
      <w:r w:rsidRPr="00230200">
        <w:t>TODAY: display present day stories.</w:t>
      </w:r>
    </w:p>
    <w:p w:rsidR="00EE7FB0" w:rsidRPr="00230200" w:rsidRDefault="00EE7FB0" w:rsidP="001D60F5">
      <w:pPr>
        <w:pStyle w:val="ListBullet2"/>
      </w:pPr>
      <w:r w:rsidRPr="00230200">
        <w:t>YESTERDAY: display yesterday’s stories.</w:t>
      </w:r>
    </w:p>
    <w:p w:rsidR="00EE7FB0" w:rsidRPr="00230200" w:rsidRDefault="00EE7FB0" w:rsidP="001D60F5">
      <w:pPr>
        <w:pStyle w:val="ListBullet2"/>
      </w:pPr>
      <w:r w:rsidRPr="00230200">
        <w:t>WEEK: display past 7 days stories starting from the present day.</w:t>
      </w:r>
    </w:p>
    <w:p w:rsidR="00EE7FB0" w:rsidRPr="00230200" w:rsidRDefault="00EE7FB0" w:rsidP="001D60F5">
      <w:pPr>
        <w:pStyle w:val="ListBullet2"/>
      </w:pPr>
      <w:r w:rsidRPr="00230200">
        <w:t>MONTH: display past 30 days stories starting from the present day.</w:t>
      </w:r>
    </w:p>
    <w:p w:rsidR="00EE7FB0" w:rsidRPr="00230200" w:rsidRDefault="00EE7FB0" w:rsidP="00EE7FB0">
      <w:r w:rsidRPr="00230200">
        <w:t>One can also choose a range of dates.</w:t>
      </w:r>
    </w:p>
    <w:p w:rsidR="00EE7FB0" w:rsidRPr="00230200" w:rsidRDefault="00EE7FB0" w:rsidP="00EE7FB0">
      <w:r>
        <w:tab/>
      </w:r>
      <w:r w:rsidRPr="00230200">
        <w:t xml:space="preserve">One current scenario in which this tool can be helpful, is tracking down the events and news related to 2016 presidential campaigns of Mr. Donald Trump in chronological order. </w:t>
      </w:r>
    </w:p>
    <w:p w:rsidR="00EE7FB0" w:rsidRPr="00230200" w:rsidRDefault="000F1B5C" w:rsidP="000F1B5C">
      <w:r>
        <w:lastRenderedPageBreak/>
        <w:tab/>
      </w:r>
      <w:r w:rsidR="00EE7FB0" w:rsidRPr="00230200">
        <w:t>Another good example</w:t>
      </w:r>
      <w:r w:rsidR="00EE7FB0" w:rsidRPr="00230200">
        <w:rPr>
          <w:color w:val="444444"/>
        </w:rPr>
        <w:t xml:space="preserve"> to</w:t>
      </w:r>
      <w:r w:rsidR="00EE7FB0" w:rsidRPr="00230200">
        <w:t xml:space="preserve"> see the power of this search tool is tracking down all events, news, conflicts and controversies related to the Afghanistan War in the past couple of </w:t>
      </w:r>
      <w:r>
        <w:t xml:space="preserve">years in chronological order.  </w:t>
      </w:r>
    </w:p>
    <w:p w:rsidR="00EE7FB0" w:rsidRPr="00230200" w:rsidRDefault="00EE7FB0" w:rsidP="000F1B5C">
      <w:pPr>
        <w:pStyle w:val="Heading1"/>
      </w:pPr>
      <w:bookmarkStart w:id="80" w:name="_Toc307009021"/>
      <w:bookmarkStart w:id="81" w:name="_Toc437005521"/>
      <w:r w:rsidRPr="00230200">
        <w:t xml:space="preserve">1.2 RCP </w:t>
      </w:r>
      <w:r w:rsidR="000F1B5C" w:rsidRPr="00230200">
        <w:t>Overview</w:t>
      </w:r>
      <w:bookmarkEnd w:id="80"/>
      <w:bookmarkEnd w:id="81"/>
    </w:p>
    <w:p w:rsidR="00EE7FB0" w:rsidRPr="00230200" w:rsidRDefault="000F1B5C" w:rsidP="000F1B5C">
      <w:r>
        <w:tab/>
      </w:r>
      <w:r w:rsidR="00EE7FB0" w:rsidRPr="00230200">
        <w:t>RealClearPolitics is the trusted and non-bias news publishing website, where they attempt to elevate the level of journalism by providing rich content to its users. It was founded in 2000 by two news geeks, Tom Bevan and John McIntyre in their Chicago apartment with a passion for publishing most interesting political stories of the day using the power of the Internet and now they have staff who publishes original content, video and poll.</w:t>
      </w:r>
    </w:p>
    <w:p w:rsidR="00EE7FB0" w:rsidRPr="00230200" w:rsidRDefault="000F1B5C" w:rsidP="000F1B5C">
      <w:r>
        <w:tab/>
      </w:r>
      <w:r w:rsidR="00EE7FB0" w:rsidRPr="00230200">
        <w:t>According to statistics from RealClearPolitics, average monthly unique visitor on the website is 5.9 million and each of them spent around 10 min on the website. It can be considered as the most viewed political website in the USA.</w:t>
      </w:r>
    </w:p>
    <w:p w:rsidR="00EE7FB0" w:rsidRPr="00230200" w:rsidRDefault="00EE7FB0" w:rsidP="000F1B5C">
      <w:pPr>
        <w:pStyle w:val="Heading1"/>
      </w:pPr>
      <w:bookmarkStart w:id="82" w:name="_Toc307009022"/>
      <w:bookmarkStart w:id="83" w:name="_Toc437005522"/>
      <w:r w:rsidRPr="00230200">
        <w:t>1.3 M</w:t>
      </w:r>
      <w:r w:rsidR="000F1B5C" w:rsidRPr="00230200">
        <w:t>otivation</w:t>
      </w:r>
      <w:bookmarkEnd w:id="82"/>
      <w:bookmarkEnd w:id="83"/>
    </w:p>
    <w:p w:rsidR="00EE7FB0" w:rsidRPr="00230200" w:rsidRDefault="000F1B5C" w:rsidP="000F1B5C">
      <w:r>
        <w:tab/>
      </w:r>
      <w:r w:rsidR="00EE7FB0" w:rsidRPr="00230200">
        <w:t>In the past 4 years, working as a software developer, I have mostly worked in web development. My role during all these years was to build small as well as large scale web application and web services.  I learned a lot, from new technologies in web programming, to how to design large scale applications and working with databases, so assuming all these into consideration I decided to do my thesis work in web and data mining.</w:t>
      </w:r>
    </w:p>
    <w:p w:rsidR="00EE7FB0" w:rsidRPr="00230200" w:rsidRDefault="00EE7FB0" w:rsidP="000F1B5C">
      <w:pPr>
        <w:pStyle w:val="Heading1"/>
      </w:pPr>
      <w:bookmarkStart w:id="84" w:name="_Toc307009023"/>
      <w:bookmarkStart w:id="85" w:name="_Toc437005523"/>
      <w:r w:rsidRPr="00230200">
        <w:t xml:space="preserve">1.4 </w:t>
      </w:r>
      <w:r w:rsidR="000F1B5C" w:rsidRPr="00230200">
        <w:t>Research Objectives</w:t>
      </w:r>
      <w:bookmarkEnd w:id="84"/>
      <w:bookmarkEnd w:id="85"/>
    </w:p>
    <w:p w:rsidR="00EE7FB0" w:rsidRPr="00230200" w:rsidRDefault="000F1B5C" w:rsidP="000F1B5C">
      <w:r>
        <w:tab/>
      </w:r>
      <w:r w:rsidR="00EE7FB0" w:rsidRPr="00230200">
        <w:t xml:space="preserve">Developing a search engine for as news publishing website brings a lot of challenges. We need to have a fast crawling tool that can collect data from a website, a tool that can parse daily feed provided by website, storing data and presenting that </w:t>
      </w:r>
      <w:r w:rsidR="00EE7FB0" w:rsidRPr="00EB7124">
        <w:t xml:space="preserve">in a nice readable format for great user experience [1]. Maintaining all these are very difficult, as we all know the web is growing fast. Another big challenge we face is to maintain the data and indexing </w:t>
      </w:r>
      <w:r w:rsidR="00EE7FB0" w:rsidRPr="00230200">
        <w:t xml:space="preserve">of all that data on a large scale for fast searching speeds and other improvements. </w:t>
      </w:r>
    </w:p>
    <w:p w:rsidR="00EE7FB0" w:rsidRPr="00230200" w:rsidRDefault="00EE7FB0" w:rsidP="000F1B5C">
      <w:pPr>
        <w:pStyle w:val="Heading1"/>
      </w:pPr>
      <w:bookmarkStart w:id="86" w:name="_Toc307009024"/>
      <w:bookmarkStart w:id="87" w:name="_Toc437005524"/>
      <w:r w:rsidRPr="00230200">
        <w:t xml:space="preserve">1.5 </w:t>
      </w:r>
      <w:r w:rsidR="000F1B5C" w:rsidRPr="00230200">
        <w:t>Tool Structure Overview</w:t>
      </w:r>
      <w:bookmarkEnd w:id="86"/>
      <w:bookmarkEnd w:id="87"/>
    </w:p>
    <w:p w:rsidR="00EE7FB0" w:rsidRPr="00EB7124" w:rsidRDefault="000F1B5C" w:rsidP="000F1B5C">
      <w:r>
        <w:tab/>
      </w:r>
      <w:r w:rsidR="00EE7FB0" w:rsidRPr="00EB7124">
        <w:t>This tool has been designed and developed using the latest web technologies, a database and object oriented programming. The three main sections of this tool are:</w:t>
      </w:r>
    </w:p>
    <w:p w:rsidR="00EE7FB0" w:rsidRPr="00230200" w:rsidRDefault="00EE7FB0" w:rsidP="001D60F5">
      <w:pPr>
        <w:pStyle w:val="ListBullet2"/>
      </w:pPr>
      <w:r w:rsidRPr="00230200">
        <w:lastRenderedPageBreak/>
        <w:t>Crawler</w:t>
      </w:r>
    </w:p>
    <w:p w:rsidR="00EE7FB0" w:rsidRPr="00230200" w:rsidRDefault="00EE7FB0" w:rsidP="001D60F5">
      <w:pPr>
        <w:pStyle w:val="ListBullet2"/>
      </w:pPr>
      <w:r w:rsidRPr="00230200">
        <w:t>Web Services and Database</w:t>
      </w:r>
    </w:p>
    <w:p w:rsidR="00EE7FB0" w:rsidRPr="00230200" w:rsidRDefault="00EE7FB0" w:rsidP="001D60F5">
      <w:pPr>
        <w:pStyle w:val="ListBullet2"/>
      </w:pPr>
      <w:r w:rsidRPr="00230200">
        <w:t>Web Search Tool</w:t>
      </w:r>
    </w:p>
    <w:p w:rsidR="00EE7FB0" w:rsidRPr="00230200" w:rsidRDefault="00EE7FB0" w:rsidP="000F1B5C">
      <w:pPr>
        <w:pStyle w:val="Heading2"/>
      </w:pPr>
      <w:bookmarkStart w:id="88" w:name="_Toc307009025"/>
      <w:bookmarkStart w:id="89" w:name="_Toc437005525"/>
      <w:r w:rsidRPr="00230200">
        <w:t xml:space="preserve">1.5.1 </w:t>
      </w:r>
      <w:r w:rsidR="000F1B5C" w:rsidRPr="00230200">
        <w:t>Crawler</w:t>
      </w:r>
      <w:bookmarkEnd w:id="88"/>
      <w:bookmarkEnd w:id="89"/>
    </w:p>
    <w:p w:rsidR="00EE7FB0" w:rsidRPr="00EB7124" w:rsidRDefault="000F1B5C" w:rsidP="000F1B5C">
      <w:r>
        <w:tab/>
      </w:r>
      <w:r w:rsidR="00EE7FB0" w:rsidRPr="00EB7124">
        <w:t>The crawler is developed in python 2.7, which uses three libraries for parsing HTML raw data and storing that data in the database.</w:t>
      </w:r>
    </w:p>
    <w:p w:rsidR="00EE7FB0" w:rsidRPr="00EB7124" w:rsidRDefault="00EE7FB0" w:rsidP="001D60F5">
      <w:pPr>
        <w:pStyle w:val="ListBullet2"/>
      </w:pPr>
      <w:r w:rsidRPr="00EB7124">
        <w:t>Beautiful Soup: http://www.crummy.com/software/BeautifulSoup/</w:t>
      </w:r>
    </w:p>
    <w:p w:rsidR="00EE7FB0" w:rsidRPr="00EB7124" w:rsidRDefault="00EE7FB0" w:rsidP="001D60F5">
      <w:pPr>
        <w:pStyle w:val="ListBullet2"/>
      </w:pPr>
      <w:r w:rsidRPr="00EB7124">
        <w:t>Feed Parser: https://pypi.python.org/pypi/feedparser</w:t>
      </w:r>
    </w:p>
    <w:p w:rsidR="00EE7FB0" w:rsidRPr="00EB7124" w:rsidRDefault="00EE7FB0" w:rsidP="001D60F5">
      <w:pPr>
        <w:pStyle w:val="ListBullet2"/>
      </w:pPr>
      <w:r w:rsidRPr="00EB7124">
        <w:t>Mysql: https://dev.mysql.com/downloads/connector/python/2.1.html</w:t>
      </w:r>
    </w:p>
    <w:p w:rsidR="00EE7FB0" w:rsidRPr="00EB7124" w:rsidRDefault="00EE7FB0" w:rsidP="000F1B5C">
      <w:pPr>
        <w:pStyle w:val="Heading2"/>
      </w:pPr>
      <w:bookmarkStart w:id="90" w:name="_Toc307009026"/>
      <w:bookmarkStart w:id="91" w:name="_Toc437005526"/>
      <w:r w:rsidRPr="00EB7124">
        <w:t xml:space="preserve">1.5.2 </w:t>
      </w:r>
      <w:r w:rsidR="000F1B5C" w:rsidRPr="00EB7124">
        <w:t>Web Service and Database</w:t>
      </w:r>
      <w:bookmarkEnd w:id="90"/>
      <w:bookmarkEnd w:id="91"/>
    </w:p>
    <w:p w:rsidR="00EE7FB0" w:rsidRPr="00EB7124" w:rsidRDefault="000F1B5C" w:rsidP="000F1B5C">
      <w:r w:rsidRPr="00EB7124">
        <w:tab/>
      </w:r>
      <w:r w:rsidR="00EE7FB0" w:rsidRPr="00EB7124">
        <w:t>Web Service is developed in node.js, which uses three node packages for fetching information from databases and defining urls (routing path), which is publicly exposed and utilize in the web tool. MySQL has been used for storing data in the backend.</w:t>
      </w:r>
    </w:p>
    <w:p w:rsidR="00EE7FB0" w:rsidRPr="00EB7124" w:rsidRDefault="00EE7FB0" w:rsidP="001D60F5">
      <w:pPr>
        <w:pStyle w:val="ListBullet2"/>
      </w:pPr>
      <w:r w:rsidRPr="00EB7124">
        <w:t>Express: https://github.com/strongloop/express</w:t>
      </w:r>
    </w:p>
    <w:p w:rsidR="00EE7FB0" w:rsidRPr="00EB7124" w:rsidRDefault="00EE7FB0" w:rsidP="001D60F5">
      <w:pPr>
        <w:pStyle w:val="ListBullet2"/>
      </w:pPr>
      <w:r w:rsidRPr="00EB7124">
        <w:t>Gulp: https://github.com/gulpjs/gulp</w:t>
      </w:r>
    </w:p>
    <w:p w:rsidR="00EE7FB0" w:rsidRPr="00EB7124" w:rsidRDefault="00EE7FB0" w:rsidP="001D60F5">
      <w:pPr>
        <w:pStyle w:val="ListBullet2"/>
      </w:pPr>
      <w:r w:rsidRPr="00EB7124">
        <w:t>Node-Mysql: https://github.com/felixge/node-mysql</w:t>
      </w:r>
    </w:p>
    <w:p w:rsidR="00EE7FB0" w:rsidRPr="00230200" w:rsidRDefault="00EE7FB0" w:rsidP="000F1B5C">
      <w:pPr>
        <w:pStyle w:val="Heading2"/>
      </w:pPr>
      <w:bookmarkStart w:id="92" w:name="_Toc307009027"/>
      <w:bookmarkStart w:id="93" w:name="_Toc437005527"/>
      <w:r w:rsidRPr="00230200">
        <w:t xml:space="preserve">1.5.3 </w:t>
      </w:r>
      <w:r w:rsidR="000F1B5C" w:rsidRPr="00230200">
        <w:t>Web Search Tool</w:t>
      </w:r>
      <w:bookmarkEnd w:id="92"/>
      <w:bookmarkEnd w:id="93"/>
    </w:p>
    <w:p w:rsidR="00EE7FB0" w:rsidRPr="00EB7124" w:rsidRDefault="000F1B5C" w:rsidP="000F1B5C">
      <w:r w:rsidRPr="00EB7124">
        <w:tab/>
      </w:r>
      <w:r w:rsidR="00EE7FB0" w:rsidRPr="00EB7124">
        <w:t>Web Search Tool is drawn up and developed using HTML, bootstrap, angular.js and jQuery. The core functionality of the web tool is to utilize exposed web services and present data in a very user-friendly way.</w:t>
      </w:r>
    </w:p>
    <w:p w:rsidR="00EE7FB0" w:rsidRPr="00EB7124" w:rsidRDefault="00EE7FB0" w:rsidP="001D60F5">
      <w:pPr>
        <w:pStyle w:val="ListBullet2"/>
      </w:pPr>
      <w:r w:rsidRPr="00EB7124">
        <w:t>Bootstrap: http://getbootstrap.com/</w:t>
      </w:r>
    </w:p>
    <w:p w:rsidR="00EE7FB0" w:rsidRPr="00EB7124" w:rsidRDefault="00EE7FB0" w:rsidP="001D60F5">
      <w:pPr>
        <w:pStyle w:val="ListBullet2"/>
      </w:pPr>
      <w:r w:rsidRPr="00EB7124">
        <w:t>Angular.js: https://angularjs.org/</w:t>
      </w:r>
    </w:p>
    <w:p w:rsidR="00EE7FB0" w:rsidRPr="00EB7124" w:rsidRDefault="00EE7FB0" w:rsidP="001D60F5">
      <w:pPr>
        <w:pStyle w:val="ListBullet2"/>
      </w:pPr>
      <w:r w:rsidRPr="00EB7124">
        <w:t>jQuery: https://jquery.com/</w:t>
      </w:r>
    </w:p>
    <w:p w:rsidR="00EE7FB0" w:rsidRPr="00230200" w:rsidRDefault="00EE7FB0" w:rsidP="001D60F5">
      <w:pPr>
        <w:pStyle w:val="Heading1"/>
      </w:pPr>
      <w:bookmarkStart w:id="94" w:name="_Toc307009028"/>
      <w:bookmarkStart w:id="95" w:name="_Toc437005528"/>
      <w:r w:rsidRPr="00230200">
        <w:t xml:space="preserve">1.6 </w:t>
      </w:r>
      <w:r w:rsidR="001D60F5" w:rsidRPr="00230200">
        <w:t xml:space="preserve">Summary </w:t>
      </w:r>
      <w:r w:rsidR="001D60F5">
        <w:t>o</w:t>
      </w:r>
      <w:r w:rsidR="001D60F5" w:rsidRPr="00230200">
        <w:t>f Upcoming Chapters</w:t>
      </w:r>
      <w:bookmarkEnd w:id="94"/>
      <w:bookmarkEnd w:id="95"/>
    </w:p>
    <w:p w:rsidR="00EE7FB0" w:rsidRPr="00230200" w:rsidRDefault="00EE7FB0" w:rsidP="001D60F5">
      <w:pPr>
        <w:pStyle w:val="ListBullet2"/>
      </w:pPr>
      <w:r w:rsidRPr="00230200">
        <w:t>Chapter 1</w:t>
      </w:r>
      <w:r w:rsidR="001D60F5">
        <w:br/>
      </w:r>
      <w:r w:rsidRPr="00230200">
        <w:t>Explains the need and overview of this application, comparing all the details with real world examples.</w:t>
      </w:r>
    </w:p>
    <w:p w:rsidR="00EE7FB0" w:rsidRPr="00230200" w:rsidRDefault="00EE7FB0" w:rsidP="001D60F5">
      <w:pPr>
        <w:pStyle w:val="ListBullet2"/>
      </w:pPr>
      <w:r w:rsidRPr="00230200">
        <w:t>Chapter 2</w:t>
      </w:r>
      <w:r w:rsidR="001D60F5">
        <w:br/>
      </w:r>
      <w:r w:rsidRPr="00230200">
        <w:t>Explains all the technologies used to develop this application such as Python, Anglar.js, Node.js, etc.</w:t>
      </w:r>
    </w:p>
    <w:p w:rsidR="00EE7FB0" w:rsidRPr="00230200" w:rsidRDefault="00EE7FB0" w:rsidP="001D60F5">
      <w:pPr>
        <w:pStyle w:val="ListBullet2"/>
      </w:pPr>
      <w:r w:rsidRPr="00230200">
        <w:lastRenderedPageBreak/>
        <w:t>Chapter 3</w:t>
      </w:r>
      <w:r w:rsidR="001D60F5">
        <w:br/>
      </w:r>
      <w:r w:rsidRPr="00230200">
        <w:t xml:space="preserve">Explains the application design, architecture and use case. </w:t>
      </w:r>
    </w:p>
    <w:p w:rsidR="00EE7FB0" w:rsidRPr="00230200" w:rsidRDefault="00EE7FB0" w:rsidP="001D60F5">
      <w:pPr>
        <w:pStyle w:val="ListBullet2"/>
      </w:pPr>
      <w:r w:rsidRPr="00230200">
        <w:t>Chapter 4</w:t>
      </w:r>
      <w:r w:rsidR="001D60F5">
        <w:br/>
      </w:r>
      <w:r w:rsidRPr="00230200">
        <w:t>Explains the application workflow and different tool used to write code.</w:t>
      </w:r>
    </w:p>
    <w:p w:rsidR="00EE7FB0" w:rsidRPr="00230200" w:rsidRDefault="00EE7FB0" w:rsidP="001D60F5">
      <w:pPr>
        <w:pStyle w:val="ListBullet2"/>
      </w:pPr>
      <w:r w:rsidRPr="00230200">
        <w:t>Chapter 5</w:t>
      </w:r>
      <w:r w:rsidR="001D60F5">
        <w:br/>
      </w:r>
      <w:r w:rsidRPr="00230200">
        <w:t>Explains about the future enhancements and vision for this tool.</w:t>
      </w:r>
    </w:p>
    <w:p w:rsidR="00EE7FB0" w:rsidRPr="00230200" w:rsidRDefault="00EE7FB0" w:rsidP="001D60F5">
      <w:pPr>
        <w:pStyle w:val="ChapterLabel"/>
      </w:pPr>
      <w:bookmarkStart w:id="96" w:name="_Toc307009029"/>
      <w:r w:rsidRPr="00230200">
        <w:lastRenderedPageBreak/>
        <w:t>CHAPTER 2</w:t>
      </w:r>
      <w:bookmarkEnd w:id="96"/>
    </w:p>
    <w:p w:rsidR="00EE7FB0" w:rsidRPr="00230200" w:rsidRDefault="00EE7FB0" w:rsidP="001D60F5">
      <w:pPr>
        <w:pStyle w:val="ChapterTitle"/>
      </w:pPr>
      <w:bookmarkStart w:id="97" w:name="_Toc307009030"/>
      <w:bookmarkStart w:id="98" w:name="_Toc437005529"/>
      <w:r w:rsidRPr="00230200">
        <w:t>TECHNOLOGIES</w:t>
      </w:r>
      <w:bookmarkEnd w:id="97"/>
      <w:bookmarkEnd w:id="98"/>
    </w:p>
    <w:p w:rsidR="00EE7FB0" w:rsidRPr="00230200" w:rsidRDefault="00EE7FB0" w:rsidP="001D60F5">
      <w:pPr>
        <w:pStyle w:val="Heading1"/>
      </w:pPr>
      <w:bookmarkStart w:id="99" w:name="_Toc307009031"/>
      <w:bookmarkStart w:id="100" w:name="_Toc437005530"/>
      <w:r w:rsidRPr="00230200">
        <w:t xml:space="preserve">2.1 </w:t>
      </w:r>
      <w:r w:rsidR="001D60F5" w:rsidRPr="00230200">
        <w:t>Python</w:t>
      </w:r>
      <w:bookmarkEnd w:id="99"/>
      <w:bookmarkEnd w:id="100"/>
    </w:p>
    <w:p w:rsidR="00EE7FB0" w:rsidRPr="00230200" w:rsidRDefault="001D60F5" w:rsidP="001D60F5">
      <w:r>
        <w:tab/>
      </w:r>
      <w:r w:rsidR="00EE7FB0" w:rsidRPr="00230200">
        <w:t xml:space="preserve">There are a number of reasons for considering python over other languages and it’s not hard to understand why I choose Python. To begin with, Python is an open source programming language and available under the GNU General Public License (GPL). </w:t>
      </w:r>
      <w:r w:rsidR="00C34503" w:rsidRPr="00C34503">
        <w:t xml:space="preserve">Performance and stability of python is more intact compared to other languages and that makes this language one of the powerful, flexible and useful programming language among the programmers. </w:t>
      </w:r>
      <w:r w:rsidR="00EB7124">
        <w:t xml:space="preserve"> </w:t>
      </w:r>
      <w:r w:rsidR="00EE7FB0" w:rsidRPr="00230200">
        <w:t>It is considered to be an interpreted, interactive and high-level object oriented programming language.  In general, python is well documented and very comfortable for any beginner to begin with.  There are a lot of useful resources, libraries and communities accessible for the developers, which will be helpful to developers over the path of a project or development.</w:t>
      </w:r>
    </w:p>
    <w:p w:rsidR="00EE7FB0" w:rsidRPr="00230200" w:rsidRDefault="001D60F5" w:rsidP="001D60F5">
      <w:r>
        <w:tab/>
      </w:r>
      <w:r w:rsidR="00EE7FB0" w:rsidRPr="00230200">
        <w:t>Core features,</w:t>
      </w:r>
    </w:p>
    <w:p w:rsidR="00EE7FB0" w:rsidRPr="00230200" w:rsidRDefault="00EE7FB0" w:rsidP="001D60F5">
      <w:pPr>
        <w:pStyle w:val="ListBullet2"/>
      </w:pPr>
      <w:r w:rsidRPr="00230200">
        <w:t>Interpreted: It’s a scripting language so you don’t need a compiler to compile your code before executing the program. It processes all its code at runtime.</w:t>
      </w:r>
    </w:p>
    <w:p w:rsidR="00EE7FB0" w:rsidRPr="00230200" w:rsidRDefault="00EE7FB0" w:rsidP="001D60F5">
      <w:pPr>
        <w:pStyle w:val="ListBullet2"/>
      </w:pPr>
      <w:r w:rsidRPr="00230200">
        <w:t>Interactive: We can directly interact with a python interpreter by writing code in IDLE (default python IDE).</w:t>
      </w:r>
    </w:p>
    <w:p w:rsidR="00EE7FB0" w:rsidRPr="00230200" w:rsidRDefault="00EE7FB0" w:rsidP="001D60F5">
      <w:pPr>
        <w:pStyle w:val="ListBullet2"/>
      </w:pPr>
      <w:r w:rsidRPr="00230200">
        <w:t>Object Oriented: Python uses the powerful OOPS concepts of inheritance, abstraction and encapsulation within its objects.</w:t>
      </w:r>
    </w:p>
    <w:p w:rsidR="00EE7FB0" w:rsidRPr="00230200" w:rsidRDefault="001D60F5" w:rsidP="001D60F5">
      <w:r>
        <w:tab/>
      </w:r>
      <w:r w:rsidR="00EE7FB0" w:rsidRPr="00230200">
        <w:t>One of the nice features of python is its portability; a tool developed in python can be ported to any platforms without making any alterations to its code and libraries. Python programs can be extended and a tool developed in python can be used and called from any other languages like C++ or JAVA [</w:t>
      </w:r>
      <w:r w:rsidR="00EB7124">
        <w:t>2</w:t>
      </w:r>
      <w:r w:rsidR="00EE7FB0" w:rsidRPr="00230200">
        <w:t xml:space="preserve">].  It’s effortless to practice, learn and read, have wide collection of different libraries, provides effective support for working with files and databases, scalable and also possesses the ability of GUI programming. I have worked with different languages such as C#, Java, Perl, Python, C, C++ over the years and I can say each </w:t>
      </w:r>
      <w:r w:rsidR="00EE7FB0" w:rsidRPr="00230200">
        <w:lastRenderedPageBreak/>
        <w:t>language has its own power. Choosing python over other languages for my crawler is based on the power of python in string processing.  As we all know it is reckoned as one of the most powerful scripting languages and is utilized worldwide for string processing in Bioinformatics for DNA sequencing, used by Google for query parsing and creating automated bots and crawlers to collect information from the web.</w:t>
      </w:r>
    </w:p>
    <w:p w:rsidR="00EE7FB0" w:rsidRPr="00230200" w:rsidRDefault="001D60F5" w:rsidP="001D60F5">
      <w:r>
        <w:tab/>
      </w:r>
      <w:r w:rsidR="00EE7FB0" w:rsidRPr="00230200">
        <w:t>Python is the better choice if you are working with textual data and processing.  Like most programming languages, python has the same basic type of string variable, but over this it allocates memory to hold strings; hence the developer does not have to think about memory allocation.  Moreover python has some extraordinary “string-handling” features that you will not find in other tools. In Python, strings are immutable. Python also provides greater support for working with files.</w:t>
      </w:r>
    </w:p>
    <w:p w:rsidR="00EE7FB0" w:rsidRPr="00230200" w:rsidRDefault="00EE7FB0" w:rsidP="001D60F5">
      <w:pPr>
        <w:pStyle w:val="Figure"/>
      </w:pPr>
      <w:r w:rsidRPr="00230200">
        <w:rPr>
          <w:noProof/>
        </w:rPr>
        <w:drawing>
          <wp:inline distT="0" distB="0" distL="0" distR="0" wp14:anchorId="009C5C80" wp14:editId="09954A4F">
            <wp:extent cx="5486400" cy="2883433"/>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83433"/>
                    </a:xfrm>
                    <a:prstGeom prst="rect">
                      <a:avLst/>
                    </a:prstGeom>
                    <a:noFill/>
                    <a:ln>
                      <a:noFill/>
                    </a:ln>
                  </pic:spPr>
                </pic:pic>
              </a:graphicData>
            </a:graphic>
          </wp:inline>
        </w:drawing>
      </w:r>
    </w:p>
    <w:p w:rsidR="00EE7FB0" w:rsidRPr="001D60F5" w:rsidRDefault="00EE7FB0" w:rsidP="001D60F5">
      <w:pPr>
        <w:pStyle w:val="Caption"/>
        <w:ind w:left="180"/>
      </w:pPr>
      <w:bookmarkStart w:id="101" w:name="_Toc307009065"/>
      <w:bookmarkStart w:id="102" w:name="_Toc437005503"/>
      <w:r w:rsidRPr="00230200">
        <w:t>Figure 2.1</w:t>
      </w:r>
      <w:r w:rsidR="001D60F5">
        <w:t>.</w:t>
      </w:r>
      <w:r w:rsidRPr="00230200">
        <w:t xml:space="preserve"> Simple code showing string manipulation in python</w:t>
      </w:r>
      <w:bookmarkEnd w:id="101"/>
      <w:r w:rsidR="001D60F5">
        <w:t>.</w:t>
      </w:r>
      <w:bookmarkEnd w:id="102"/>
    </w:p>
    <w:p w:rsidR="00EE7FB0" w:rsidRPr="00230200" w:rsidRDefault="001D60F5" w:rsidP="001D60F5">
      <w:r>
        <w:tab/>
      </w:r>
      <w:r w:rsidR="00EE7FB0" w:rsidRPr="00230200">
        <w:t>Paid and open source Python IDE’s are available for a developer such as PyCharm, Sublime Text 3, Notepad++, Eclipse, VIM, IDLE etc. I have used Python 2.7 and Pycharm for the development as it provides great support to the developer with auto code completion, debugging and GIT integration. The latest version of python available for development is 3.5 and one can download python from its official website by selecting a proper platform of installation. Python can be installed using command line arguments or using the installer package, which is also available for download.</w:t>
      </w:r>
    </w:p>
    <w:p w:rsidR="00EE7FB0" w:rsidRPr="00230200" w:rsidRDefault="00EE7FB0" w:rsidP="001D60F5">
      <w:pPr>
        <w:pStyle w:val="Heading2"/>
      </w:pPr>
      <w:bookmarkStart w:id="103" w:name="_Toc307009032"/>
      <w:bookmarkStart w:id="104" w:name="_Toc437005531"/>
      <w:r w:rsidRPr="00230200">
        <w:lastRenderedPageBreak/>
        <w:t xml:space="preserve">2.1.1 </w:t>
      </w:r>
      <w:r w:rsidR="001D60F5" w:rsidRPr="00230200">
        <w:t>Beautiful Soup</w:t>
      </w:r>
      <w:bookmarkEnd w:id="103"/>
      <w:bookmarkEnd w:id="104"/>
    </w:p>
    <w:p w:rsidR="00EE7FB0" w:rsidRPr="00230200" w:rsidRDefault="001D60F5" w:rsidP="001D60F5">
      <w:r>
        <w:tab/>
      </w:r>
      <w:r w:rsidR="00EE7FB0" w:rsidRPr="00230200">
        <w:t>Beautiful Soup is an open source python library, which is designed for pulling data out of HTML and XML and provides a quick solution in a project like web crawler. Leonard Richardson wrote this library in 2004 and since then it has helped in saving the time of developers and programmers around the globe.  There are numerous open source libraries available, which can be used to parse HTML, but Beautiful Soup provides better support in HTML parsing, fetching data from HTML and even updating HTML tags at runtime.</w:t>
      </w:r>
    </w:p>
    <w:p w:rsidR="00EE7FB0" w:rsidRPr="00230200" w:rsidRDefault="001D60F5" w:rsidP="001D60F5">
      <w:r>
        <w:tab/>
      </w:r>
      <w:r w:rsidR="00EE7FB0" w:rsidRPr="00230200">
        <w:t>It offers better functionality and simple methods for traversing, searching and updating an HTML tree structure from which you can extract all the information you need. And all this doesn’t take a hundred of lines of code in your application [</w:t>
      </w:r>
      <w:r w:rsidR="00EB7124">
        <w:t>3</w:t>
      </w:r>
      <w:r w:rsidR="00EE7FB0" w:rsidRPr="00230200">
        <w:t>].  If you are working with Unicode characters, you will know how hard it is to deal with UTF encoding and decoding.  Beautiful Soup automatically manages this process for you, unless the HTML document has not defined or it can’t detect it.  It provides flexibility and substantial speed improvement compared to other python libraries such as lxml and html5lib [</w:t>
      </w:r>
      <w:r w:rsidR="00EB7124">
        <w:t>3</w:t>
      </w:r>
      <w:r w:rsidR="00EE7FB0" w:rsidRPr="00230200">
        <w:t>].</w:t>
      </w:r>
    </w:p>
    <w:p w:rsidR="00EE7FB0" w:rsidRPr="00230200" w:rsidRDefault="001D60F5" w:rsidP="00EE7FB0">
      <w:r>
        <w:tab/>
      </w:r>
      <w:r w:rsidR="00EE7FB0" w:rsidRPr="00230200">
        <w:t>It’s easy to download and install using the command line “pip install beautifulsoup4”. Packages are available for different Linux systems such as Debian, Ubuntu and Fedora. It works effectively with both recent versions of python i.e. 2.7 and 3.5 and it’s available under the MIT license.</w:t>
      </w:r>
    </w:p>
    <w:p w:rsidR="00EE7FB0" w:rsidRPr="00230200" w:rsidRDefault="00EE7FB0" w:rsidP="001D60F5">
      <w:pPr>
        <w:pStyle w:val="Heading2"/>
      </w:pPr>
      <w:bookmarkStart w:id="105" w:name="_Toc307009033"/>
      <w:bookmarkStart w:id="106" w:name="_Toc437005532"/>
      <w:r w:rsidRPr="00230200">
        <w:t xml:space="preserve">2.1.2 </w:t>
      </w:r>
      <w:r w:rsidR="001D60F5" w:rsidRPr="00230200">
        <w:t>Feed Parser</w:t>
      </w:r>
      <w:bookmarkEnd w:id="105"/>
      <w:bookmarkEnd w:id="106"/>
    </w:p>
    <w:p w:rsidR="00EE7FB0" w:rsidRPr="00230200" w:rsidRDefault="001D60F5" w:rsidP="001D60F5">
      <w:r>
        <w:tab/>
      </w:r>
      <w:r w:rsidR="00EE7FB0" w:rsidRPr="00230200">
        <w:t>Most of the news agency and data publishing websites have their own RSS feeds, which expose the data published by those websites to a third party user.  And all these RSS feeds, which have XML format, are used by mobile applications that assist the user to read all different stories from different sources in one place. Different web tools and software’s for collecting information on a daily basis use these feeds.</w:t>
      </w:r>
    </w:p>
    <w:p w:rsidR="00EE7FB0" w:rsidRPr="00230200" w:rsidRDefault="001D60F5" w:rsidP="00EE7FB0">
      <w:r>
        <w:tab/>
      </w:r>
      <w:r w:rsidR="00EE7FB0" w:rsidRPr="00230200">
        <w:t>The feed Parser library, which is open source, provides powerful functionality of parsing this XML content and fetching data out of it. It can handle different RSS version RSS 0.90, Netscape 0.91, Userland RSS 0.91, RSS 0.92, RSS 0.93, RSS 9.94, RSS 1.0, RSS 2.0, Atom 0.3 and Atom 1.0 [</w:t>
      </w:r>
      <w:r w:rsidR="00EB7124">
        <w:t>4</w:t>
      </w:r>
      <w:r w:rsidR="00EE7FB0" w:rsidRPr="00230200">
        <w:t>]. It can’t be used as standalone application for parsing an RSS feed; one needss to integrate this module within some python program.</w:t>
      </w:r>
    </w:p>
    <w:p w:rsidR="001D60F5" w:rsidRDefault="001D60F5" w:rsidP="001D60F5">
      <w:pPr>
        <w:pStyle w:val="Figure"/>
      </w:pPr>
      <w:r>
        <w:lastRenderedPageBreak/>
        <w:tab/>
      </w:r>
      <w:r w:rsidR="00EE7FB0" w:rsidRPr="00230200">
        <w:t>It takes a single argument as input parameter and that is, the url of the RSS feed.</w:t>
      </w:r>
    </w:p>
    <w:p w:rsidR="00EE7FB0" w:rsidRPr="00230200" w:rsidRDefault="00EE7FB0" w:rsidP="001D60F5">
      <w:pPr>
        <w:pStyle w:val="Figure"/>
        <w:rPr>
          <w:b/>
        </w:rPr>
      </w:pPr>
      <w:r w:rsidRPr="00230200">
        <w:rPr>
          <w:b/>
          <w:noProof/>
        </w:rPr>
        <w:drawing>
          <wp:inline distT="0" distB="0" distL="0" distR="0" wp14:anchorId="3F5067D5" wp14:editId="0AAC1F07">
            <wp:extent cx="5486400" cy="1844446"/>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844446"/>
                    </a:xfrm>
                    <a:prstGeom prst="rect">
                      <a:avLst/>
                    </a:prstGeom>
                    <a:noFill/>
                    <a:ln>
                      <a:noFill/>
                    </a:ln>
                  </pic:spPr>
                </pic:pic>
              </a:graphicData>
            </a:graphic>
          </wp:inline>
        </w:drawing>
      </w:r>
    </w:p>
    <w:p w:rsidR="00EE7FB0" w:rsidRPr="001D60F5" w:rsidRDefault="00EE7FB0" w:rsidP="001D60F5">
      <w:pPr>
        <w:pStyle w:val="Caption"/>
        <w:ind w:left="180"/>
      </w:pPr>
      <w:bookmarkStart w:id="107" w:name="_Toc307009066"/>
      <w:bookmarkStart w:id="108" w:name="_Toc437005504"/>
      <w:r w:rsidRPr="00230200">
        <w:t>Figure 2.2</w:t>
      </w:r>
      <w:r w:rsidR="001D60F5">
        <w:t>.</w:t>
      </w:r>
      <w:r w:rsidRPr="00230200">
        <w:t xml:space="preserve"> Sample code explaining how to use feed parser library</w:t>
      </w:r>
      <w:bookmarkEnd w:id="107"/>
      <w:r w:rsidR="001D60F5">
        <w:t>.</w:t>
      </w:r>
      <w:bookmarkEnd w:id="108"/>
    </w:p>
    <w:p w:rsidR="00EE7FB0" w:rsidRPr="00230200" w:rsidRDefault="00EE7FB0" w:rsidP="001D60F5">
      <w:pPr>
        <w:pStyle w:val="Heading1"/>
      </w:pPr>
      <w:bookmarkStart w:id="109" w:name="_Toc307009034"/>
      <w:bookmarkStart w:id="110" w:name="_Toc437005533"/>
      <w:r w:rsidRPr="00230200">
        <w:t>2.2 M</w:t>
      </w:r>
      <w:r w:rsidR="001D60F5">
        <w:t>y</w:t>
      </w:r>
      <w:r w:rsidRPr="00230200">
        <w:t>SQL</w:t>
      </w:r>
      <w:bookmarkEnd w:id="109"/>
      <w:bookmarkEnd w:id="110"/>
    </w:p>
    <w:p w:rsidR="00EE7FB0" w:rsidRPr="00230200" w:rsidRDefault="001D60F5" w:rsidP="001D60F5">
      <w:r>
        <w:tab/>
      </w:r>
      <w:r w:rsidR="00EE7FB0" w:rsidRPr="00230200">
        <w:t>“RDBMS Short for Relational Database Management System, software that stores data within tables, columns, and rows and supports relationships between tables. Examples include MySQL, Oracle, Inf</w:t>
      </w:r>
      <w:r>
        <w:t>ormix, and Microsoft SQL Server</w:t>
      </w:r>
      <w:r w:rsidR="00EE7FB0" w:rsidRPr="00230200">
        <w:t>” [</w:t>
      </w:r>
      <w:r w:rsidR="00EB7124">
        <w:t>5</w:t>
      </w:r>
      <w:r w:rsidR="005C292C">
        <w:t>, p. 657</w:t>
      </w:r>
      <w:r w:rsidR="00EE7FB0" w:rsidRPr="00230200">
        <w:t>]</w:t>
      </w:r>
      <w:r>
        <w:t>.</w:t>
      </w:r>
    </w:p>
    <w:p w:rsidR="00EE7FB0" w:rsidRPr="00230200" w:rsidRDefault="001D60F5" w:rsidP="001D60F5">
      <w:r>
        <w:tab/>
      </w:r>
      <w:r w:rsidR="00EE7FB0" w:rsidRPr="00230200">
        <w:t>MySQL is a Relational Database Management System (RDBMS), which is available freely. MySQL package is developed and supported by Oracle Corporation [</w:t>
      </w:r>
      <w:r w:rsidR="00EB7124">
        <w:t>6</w:t>
      </w:r>
      <w:r w:rsidR="00EE7FB0" w:rsidRPr="00230200">
        <w:t>].  There are dozens of other RDBMS databases, available in the market and all of those use Structured Query Language (SQL). SQL is the standard language used to communicate with databases in all database management systems.</w:t>
      </w:r>
    </w:p>
    <w:p w:rsidR="00EE7FB0" w:rsidRPr="00230200" w:rsidRDefault="001D60F5" w:rsidP="001D60F5">
      <w:r>
        <w:tab/>
      </w:r>
      <w:r w:rsidR="00EE7FB0" w:rsidRPr="00230200">
        <w:t>As we all know how important the data are, it's tough and challenging task a for developer and database management systems to provide a perfect solution for storing and accessing data in the most efficient way. Here comes MySQL, which is designed and developed to provide excellent performance, reliability and usability and since computers are better with handling data, database management systems came into the picture [</w:t>
      </w:r>
      <w:r w:rsidR="00EB7124">
        <w:t>6</w:t>
      </w:r>
      <w:r w:rsidR="00EE7FB0" w:rsidRPr="00230200">
        <w:t>].</w:t>
      </w:r>
    </w:p>
    <w:p w:rsidR="00EE7FB0" w:rsidRPr="001D60F5" w:rsidRDefault="00EE7FB0" w:rsidP="001D60F5">
      <w:pPr>
        <w:pStyle w:val="ListBullet2"/>
      </w:pPr>
      <w:r w:rsidRPr="001D60F5">
        <w:t xml:space="preserve">Relational: </w:t>
      </w:r>
      <w:r w:rsidR="001D60F5">
        <w:br/>
      </w:r>
      <w:r w:rsidRPr="001D60F5">
        <w:t>Relational database works on the concept of divide and conquer; it stores all closely related information in separate tables rather than keeping all this information at one place [</w:t>
      </w:r>
      <w:r w:rsidR="00EB7124">
        <w:t>6</w:t>
      </w:r>
      <w:r w:rsidRPr="001D60F5">
        <w:t>]. The database is very well structured and organized at ground level for speed improvement. MySQL has its own objects such as tables, views, columns, keys, trigger etc. that provide great hands on power and flexibility to its users [</w:t>
      </w:r>
      <w:r w:rsidR="00EB7124">
        <w:t>6</w:t>
      </w:r>
      <w:r w:rsidRPr="001D60F5">
        <w:t>]. These well-defined objects and rules help to enhance the power of MySQL by providing exceptional functionality against redundancy, inconsistency atomicity and isolation.</w:t>
      </w:r>
    </w:p>
    <w:p w:rsidR="00EE7FB0" w:rsidRPr="001D60F5" w:rsidRDefault="00EE7FB0" w:rsidP="001D60F5">
      <w:pPr>
        <w:pStyle w:val="ListBullet2"/>
      </w:pPr>
      <w:r w:rsidRPr="001D60F5">
        <w:lastRenderedPageBreak/>
        <w:t>Open Source:</w:t>
      </w:r>
      <w:r w:rsidR="001D60F5">
        <w:br/>
      </w:r>
      <w:r w:rsidRPr="001D60F5">
        <w:t>MySQL is available under the GNU General Public License (GPL), which means anyone can use and modify this software without paying a single penny.  But if you desire to use MySQL commercially than one can buy the license and embed MySQL code for commercial use [</w:t>
      </w:r>
      <w:r w:rsidR="00EB7124">
        <w:t>6</w:t>
      </w:r>
      <w:r w:rsidRPr="001D60F5">
        <w:t>].</w:t>
      </w:r>
    </w:p>
    <w:p w:rsidR="00EE7FB0" w:rsidRPr="001D60F5" w:rsidRDefault="00EE7FB0" w:rsidP="001D60F5">
      <w:pPr>
        <w:pStyle w:val="ListBullet2"/>
      </w:pPr>
      <w:r w:rsidRPr="001D60F5">
        <w:t>Speed, Scalability and Ease of use:</w:t>
      </w:r>
      <w:r w:rsidR="001D60F5">
        <w:br/>
      </w:r>
      <w:r w:rsidRPr="001D60F5">
        <w:t>A dedicated server, desktop, or even your laptop can run MySQL comfortably with all your applications running on the side. “It was initially projected to handle large-scale databases and if you are using a dedicated server for MySQL then it offers powerful configuration capabilities such as taking advantage of memory, I/O operation and CPU utilization” [</w:t>
      </w:r>
      <w:r w:rsidR="00EB7124">
        <w:t>6</w:t>
      </w:r>
      <w:r w:rsidRPr="001D60F5">
        <w:t>].  MySQL has been serving the community for several years and it can also be used to create a cluster, which provides robust functionality and usefulness to its users who want to access the database through the Internet.</w:t>
      </w:r>
    </w:p>
    <w:p w:rsidR="00EE7FB0" w:rsidRPr="001D60F5" w:rsidRDefault="00EE7FB0" w:rsidP="001D60F5">
      <w:pPr>
        <w:pStyle w:val="ListBullet2"/>
      </w:pPr>
      <w:r w:rsidRPr="001D60F5">
        <w:t>Portability:</w:t>
      </w:r>
      <w:r w:rsidR="001D60F5">
        <w:br/>
      </w:r>
      <w:r w:rsidRPr="001D60F5">
        <w:t>MySQL server can be set up on different platforms such as Linux, MacOS and windows and run on a wide range of architectures including x86, X64, PowerPC etc.</w:t>
      </w:r>
    </w:p>
    <w:p w:rsidR="00EE7FB0" w:rsidRPr="00230200" w:rsidRDefault="00EE7FB0" w:rsidP="001D60F5">
      <w:pPr>
        <w:pStyle w:val="Figure"/>
      </w:pPr>
      <w:r w:rsidRPr="00230200">
        <w:rPr>
          <w:noProof/>
        </w:rPr>
        <w:drawing>
          <wp:inline distT="0" distB="0" distL="0" distR="0" wp14:anchorId="082EF3AA" wp14:editId="0C466301">
            <wp:extent cx="5124078" cy="4067470"/>
            <wp:effectExtent l="0" t="0" r="635" b="9525"/>
            <wp:docPr id="4" name="Picture 4" descr="Macintosh HD:Users:Pratik:Downloads:myisam-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tik:Downloads:myisam-structur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31" t="2399" r="2431" b="2748"/>
                    <a:stretch/>
                  </pic:blipFill>
                  <pic:spPr bwMode="auto">
                    <a:xfrm>
                      <a:off x="0" y="0"/>
                      <a:ext cx="5124446" cy="4067762"/>
                    </a:xfrm>
                    <a:prstGeom prst="rect">
                      <a:avLst/>
                    </a:prstGeom>
                    <a:noFill/>
                    <a:ln>
                      <a:noFill/>
                    </a:ln>
                    <a:extLst>
                      <a:ext uri="{53640926-AAD7-44D8-BBD7-CCE9431645EC}">
                        <a14:shadowObscured xmlns:a14="http://schemas.microsoft.com/office/drawing/2010/main"/>
                      </a:ext>
                    </a:extLst>
                  </pic:spPr>
                </pic:pic>
              </a:graphicData>
            </a:graphic>
          </wp:inline>
        </w:drawing>
      </w:r>
    </w:p>
    <w:p w:rsidR="00EE7FB0" w:rsidRPr="001D60F5" w:rsidRDefault="00EE7FB0" w:rsidP="001D60F5">
      <w:pPr>
        <w:pStyle w:val="Caption"/>
        <w:ind w:left="540" w:right="360"/>
      </w:pPr>
      <w:bookmarkStart w:id="111" w:name="_Toc307009067"/>
      <w:bookmarkStart w:id="112" w:name="_Toc437005505"/>
      <w:r w:rsidRPr="001D60F5">
        <w:rPr>
          <w:rStyle w:val="IntenseEmphasis"/>
          <w:rFonts w:eastAsiaTheme="minorEastAsia"/>
          <w:b/>
          <w:bCs/>
          <w:i w:val="0"/>
          <w:iCs w:val="0"/>
          <w:color w:val="auto"/>
        </w:rPr>
        <w:t>Figure 2.3 Flowchart explaining structure of data stored and accessed in MySQL</w:t>
      </w:r>
      <w:r w:rsidR="00EB7124">
        <w:rPr>
          <w:rStyle w:val="IntenseEmphasis"/>
          <w:rFonts w:eastAsiaTheme="minorEastAsia"/>
          <w:b/>
          <w:bCs/>
          <w:i w:val="0"/>
          <w:iCs w:val="0"/>
          <w:color w:val="auto"/>
        </w:rPr>
        <w:t xml:space="preserve"> [7]</w:t>
      </w:r>
      <w:r w:rsidRPr="001D60F5">
        <w:rPr>
          <w:rStyle w:val="IntenseEmphasis"/>
          <w:rFonts w:eastAsiaTheme="minorEastAsia"/>
          <w:b/>
          <w:bCs/>
          <w:i w:val="0"/>
          <w:iCs w:val="0"/>
          <w:color w:val="auto"/>
        </w:rPr>
        <w:t>.</w:t>
      </w:r>
      <w:bookmarkEnd w:id="112"/>
      <w:r w:rsidRPr="001D60F5">
        <w:rPr>
          <w:rStyle w:val="IntenseEmphasis"/>
          <w:rFonts w:eastAsiaTheme="minorEastAsia"/>
          <w:b/>
          <w:bCs/>
          <w:i w:val="0"/>
          <w:iCs w:val="0"/>
          <w:color w:val="auto"/>
        </w:rPr>
        <w:t xml:space="preserve"> </w:t>
      </w:r>
      <w:bookmarkEnd w:id="111"/>
    </w:p>
    <w:p w:rsidR="00EE7FB0" w:rsidRPr="00230200" w:rsidRDefault="00EE7FB0" w:rsidP="001D60F5">
      <w:pPr>
        <w:pStyle w:val="Heading2"/>
      </w:pPr>
      <w:bookmarkStart w:id="113" w:name="_Toc307009035"/>
      <w:bookmarkStart w:id="114" w:name="_Toc437005534"/>
      <w:r>
        <w:lastRenderedPageBreak/>
        <w:t>2.2</w:t>
      </w:r>
      <w:r w:rsidRPr="00230200">
        <w:t xml:space="preserve">.1 </w:t>
      </w:r>
      <w:r w:rsidR="001D60F5" w:rsidRPr="00230200">
        <w:t>MySQL For Python</w:t>
      </w:r>
      <w:bookmarkEnd w:id="113"/>
      <w:bookmarkEnd w:id="114"/>
    </w:p>
    <w:p w:rsidR="00EE7FB0" w:rsidRPr="00230200" w:rsidRDefault="001D60F5" w:rsidP="001D60F5">
      <w:r>
        <w:tab/>
      </w:r>
      <w:r w:rsidR="00EE7FB0" w:rsidRPr="00230200">
        <w:t>Python provides a wide range of libraries and connectors to work together with the database. MySQL Connector for Python is developed in pure Python and has no dependency except for the Python Standard Library [8]. It allows any python program to connect to a MySQL database using the API. It supports all the versions of python from 2.6, 2.7, 3.1 and later.</w:t>
      </w:r>
    </w:p>
    <w:p w:rsidR="00EE7FB0" w:rsidRPr="00230200" w:rsidRDefault="001D60F5" w:rsidP="001D60F5">
      <w:r>
        <w:tab/>
      </w:r>
      <w:r w:rsidR="00EE7FB0" w:rsidRPr="00230200">
        <w:t>Here is the list of all features, stated almost verbatim, that the MySQL connector provides to its users [8]:</w:t>
      </w:r>
    </w:p>
    <w:p w:rsidR="00EE7FB0" w:rsidRPr="00230200" w:rsidRDefault="00EE7FB0" w:rsidP="001D60F5">
      <w:pPr>
        <w:pStyle w:val="ListBullet2"/>
      </w:pPr>
      <w:r w:rsidRPr="00230200">
        <w:t>Support for almost all features provided by MySQL Servers up to and including MySQL Server version 5.7</w:t>
      </w:r>
      <w:r w:rsidR="00545515">
        <w:t xml:space="preserve"> </w:t>
      </w:r>
      <w:r w:rsidR="00545515" w:rsidRPr="00230200">
        <w:t>[8]</w:t>
      </w:r>
      <w:r w:rsidRPr="00230200">
        <w:t>.</w:t>
      </w:r>
    </w:p>
    <w:p w:rsidR="00EE7FB0" w:rsidRPr="00230200" w:rsidRDefault="00EE7FB0" w:rsidP="001D60F5">
      <w:pPr>
        <w:pStyle w:val="ListBullet2"/>
      </w:pPr>
      <w:r w:rsidRPr="00230200">
        <w:t>Converting parameter values back and forth between Python and MySQL data types, for example Python</w:t>
      </w:r>
      <w:r w:rsidR="001D60F5">
        <w:t xml:space="preserve"> </w:t>
      </w:r>
      <w:r w:rsidRPr="001D60F5">
        <w:rPr>
          <w:b/>
          <w:bCs/>
          <w:bdr w:val="none" w:sz="0" w:space="0" w:color="auto" w:frame="1"/>
          <w:shd w:val="clear" w:color="auto" w:fill="FFFFFF"/>
        </w:rPr>
        <w:t xml:space="preserve">datetime </w:t>
      </w:r>
      <w:r w:rsidRPr="001D60F5">
        <w:t>and MySQL</w:t>
      </w:r>
      <w:r w:rsidR="001D60F5">
        <w:t xml:space="preserve"> </w:t>
      </w:r>
      <w:r w:rsidRPr="001D60F5">
        <w:rPr>
          <w:b/>
          <w:bCs/>
          <w:bdr w:val="none" w:sz="0" w:space="0" w:color="auto" w:frame="1"/>
          <w:shd w:val="clear" w:color="auto" w:fill="FFFFFF"/>
        </w:rPr>
        <w:t>DATETIME</w:t>
      </w:r>
      <w:r w:rsidRPr="00230200">
        <w:t>. You can turn automatic conversion on for convenience, or off for optimal performance</w:t>
      </w:r>
      <w:r w:rsidR="00545515">
        <w:t xml:space="preserve"> </w:t>
      </w:r>
      <w:r w:rsidR="00545515" w:rsidRPr="00230200">
        <w:t>[8]</w:t>
      </w:r>
      <w:r w:rsidRPr="00230200">
        <w:t>.</w:t>
      </w:r>
    </w:p>
    <w:p w:rsidR="00EE7FB0" w:rsidRPr="00230200" w:rsidRDefault="00EE7FB0" w:rsidP="001D60F5">
      <w:pPr>
        <w:pStyle w:val="ListBullet2"/>
      </w:pPr>
      <w:r w:rsidRPr="00230200">
        <w:t>All MySQL extensions to standard SQL syntax</w:t>
      </w:r>
      <w:r w:rsidR="00545515">
        <w:t xml:space="preserve"> </w:t>
      </w:r>
      <w:r w:rsidR="00545515" w:rsidRPr="00230200">
        <w:t>[8]</w:t>
      </w:r>
      <w:r w:rsidRPr="00230200">
        <w:t>.</w:t>
      </w:r>
    </w:p>
    <w:p w:rsidR="00EE7FB0" w:rsidRPr="00230200" w:rsidRDefault="00EE7FB0" w:rsidP="001D60F5">
      <w:pPr>
        <w:pStyle w:val="ListBullet2"/>
      </w:pPr>
      <w:r w:rsidRPr="00230200">
        <w:t>Protocol compression, which enables compressing the data stream between the client and server</w:t>
      </w:r>
      <w:r w:rsidR="00545515">
        <w:t xml:space="preserve"> </w:t>
      </w:r>
      <w:r w:rsidR="00545515" w:rsidRPr="00230200">
        <w:t>[8]</w:t>
      </w:r>
      <w:r w:rsidRPr="00230200">
        <w:t>.</w:t>
      </w:r>
    </w:p>
    <w:p w:rsidR="00EE7FB0" w:rsidRPr="00230200" w:rsidRDefault="00EE7FB0" w:rsidP="001D60F5">
      <w:pPr>
        <w:pStyle w:val="ListBullet2"/>
      </w:pPr>
      <w:r w:rsidRPr="00230200">
        <w:t>Connections using TCP/IP sockets and on Unix using Unix sockets</w:t>
      </w:r>
      <w:r w:rsidR="00545515">
        <w:t xml:space="preserve"> </w:t>
      </w:r>
      <w:r w:rsidR="00545515" w:rsidRPr="00230200">
        <w:t>[8]</w:t>
      </w:r>
      <w:r w:rsidRPr="00230200">
        <w:t>.</w:t>
      </w:r>
    </w:p>
    <w:p w:rsidR="00EE7FB0" w:rsidRPr="00230200" w:rsidRDefault="00EE7FB0" w:rsidP="001D60F5">
      <w:pPr>
        <w:pStyle w:val="ListBullet2"/>
      </w:pPr>
      <w:r w:rsidRPr="00230200">
        <w:t>Secure TCP/IP connections using SSL</w:t>
      </w:r>
      <w:r w:rsidR="00545515">
        <w:t xml:space="preserve"> </w:t>
      </w:r>
      <w:r w:rsidR="00545515" w:rsidRPr="00230200">
        <w:t>[8]</w:t>
      </w:r>
      <w:r w:rsidRPr="00230200">
        <w:t>.</w:t>
      </w:r>
    </w:p>
    <w:p w:rsidR="00EE7FB0" w:rsidRPr="00230200" w:rsidRDefault="00EE7FB0" w:rsidP="001D60F5">
      <w:pPr>
        <w:pStyle w:val="ListBullet2"/>
      </w:pPr>
      <w:r w:rsidRPr="00230200">
        <w:t>Self-contained driver. Connector/Python does not require the MySQL client library or any Python modules outside the standard library</w:t>
      </w:r>
      <w:r w:rsidR="00545515">
        <w:t xml:space="preserve"> </w:t>
      </w:r>
      <w:r w:rsidR="00545515" w:rsidRPr="00230200">
        <w:t>[8]</w:t>
      </w:r>
      <w:r w:rsidRPr="00230200">
        <w:t>.</w:t>
      </w:r>
    </w:p>
    <w:p w:rsidR="00EE7FB0" w:rsidRPr="00230200" w:rsidRDefault="00EE7FB0" w:rsidP="001D60F5">
      <w:pPr>
        <w:pStyle w:val="Heading2"/>
      </w:pPr>
      <w:bookmarkStart w:id="115" w:name="_Toc307009036"/>
      <w:bookmarkStart w:id="116" w:name="_Toc437005535"/>
      <w:r>
        <w:t>2.2</w:t>
      </w:r>
      <w:r w:rsidRPr="00230200">
        <w:t xml:space="preserve">.2 </w:t>
      </w:r>
      <w:r w:rsidR="001D60F5" w:rsidRPr="00230200">
        <w:t>Node-MySQL</w:t>
      </w:r>
      <w:bookmarkEnd w:id="115"/>
      <w:bookmarkEnd w:id="116"/>
    </w:p>
    <w:p w:rsidR="00EE7FB0" w:rsidRPr="00230200" w:rsidRDefault="001D60F5" w:rsidP="001D60F5">
      <w:r>
        <w:tab/>
      </w:r>
      <w:r w:rsidR="00EE7FB0" w:rsidRPr="00230200">
        <w:t>We can install the MySQL package for a Node.js through npm, which is an official package manager for all Node.js packages.  This can be considered as a MySQL driver that will be used by Node.js, which facilitates the programmer to connect with databases on the server. It is available under open source MIT license and full source code can be accessed on Github.  This package is totally written in JavaScript, supported by Oracle developers and sponsored by a lot of companies.  Its properties include</w:t>
      </w:r>
    </w:p>
    <w:p w:rsidR="00EE7FB0" w:rsidRPr="00230200" w:rsidRDefault="00EE7FB0" w:rsidP="001D60F5">
      <w:pPr>
        <w:pStyle w:val="ListBullet2"/>
      </w:pPr>
      <w:r w:rsidRPr="00230200">
        <w:t>Fastest among all packages available for Node.js and MySQL</w:t>
      </w:r>
    </w:p>
    <w:p w:rsidR="00EE7FB0" w:rsidRPr="00230200" w:rsidRDefault="00EE7FB0" w:rsidP="001D60F5">
      <w:pPr>
        <w:pStyle w:val="ListBullet2"/>
      </w:pPr>
      <w:r w:rsidRPr="00230200">
        <w:t>Provides support for prepared statements, SSL and compression.</w:t>
      </w:r>
    </w:p>
    <w:p w:rsidR="00EE7FB0" w:rsidRPr="00230200" w:rsidRDefault="00EE7FB0" w:rsidP="001D60F5">
      <w:pPr>
        <w:pStyle w:val="ListBullet2"/>
      </w:pPr>
      <w:r w:rsidRPr="00230200">
        <w:t>Well documented and tested with large number of tests.</w:t>
      </w:r>
    </w:p>
    <w:p w:rsidR="00EE7FB0" w:rsidRPr="00230200" w:rsidRDefault="00EE7FB0" w:rsidP="001D60F5">
      <w:pPr>
        <w:pStyle w:val="Heading1"/>
      </w:pPr>
      <w:bookmarkStart w:id="117" w:name="_Toc307009037"/>
      <w:bookmarkStart w:id="118" w:name="_Toc437005536"/>
      <w:r w:rsidRPr="00230200">
        <w:lastRenderedPageBreak/>
        <w:t>2.3 N</w:t>
      </w:r>
      <w:r w:rsidR="001D60F5" w:rsidRPr="00230200">
        <w:t>ode</w:t>
      </w:r>
      <w:r w:rsidRPr="00230200">
        <w:t>.</w:t>
      </w:r>
      <w:r w:rsidR="001D60F5" w:rsidRPr="00230200">
        <w:t>js</w:t>
      </w:r>
      <w:bookmarkEnd w:id="117"/>
      <w:bookmarkEnd w:id="118"/>
    </w:p>
    <w:p w:rsidR="00EE7FB0" w:rsidRPr="00230200" w:rsidRDefault="001D60F5" w:rsidP="001D60F5">
      <w:r>
        <w:tab/>
      </w:r>
      <w:r w:rsidR="00EE7FB0" w:rsidRPr="00230200">
        <w:t>Modern day web development is extremely different from what earlier it used to be. The rise of JavaScript within web technologies surprised everyone with its power by running on the client side and server side together, which was hard to imagine a few years ago.</w:t>
      </w:r>
    </w:p>
    <w:p w:rsidR="00EE7FB0" w:rsidRPr="00230200" w:rsidRDefault="001D60F5" w:rsidP="001D60F5">
      <w:r>
        <w:tab/>
      </w:r>
      <w:r w:rsidR="00EE7FB0" w:rsidRPr="00230200">
        <w:t>The core architecture of Node.js uses the power of Chrome’s V8 JavaScript engine that is supported by Google. Ryan Dahl, the creator of Node.js, primarily wrote the whole platform in C++ so it is fast. Node.js uses an event-driven, non-blocking I/O model that makes it lightweight and efficient [9]. “Node.js' package ecosystem, npm, is the largest ecosystem of open source libraries in the world” [9]. The aim was to create an architecture that can provide real time websites a push and notify its client, something like Gmail. Over the period from when the web was introduced to the world, finally we can develop a web application having two-way connections, which mean both client, and server can communicate with each other, allowing them to share data freely. In one sentence: “Node.js shines in real-time web applications employing push technology over websockets” [10].</w:t>
      </w:r>
    </w:p>
    <w:p w:rsidR="00EE7FB0" w:rsidRPr="00230200" w:rsidRDefault="001D60F5" w:rsidP="001D60F5">
      <w:r>
        <w:tab/>
      </w:r>
      <w:r w:rsidR="00EE7FB0" w:rsidRPr="00230200">
        <w:t>Before Node.js was introduced we all had the option of using Java Applets and Flash, which used to provide the same functionality with dependency and sandbox environment that uses the web as a transport protocol to connect with a client [10]. So now with the introduction of Node.js, it plays an important role for many big companies who take full advantage of its power and benefits.</w:t>
      </w:r>
    </w:p>
    <w:p w:rsidR="00EE7FB0" w:rsidRPr="00230200" w:rsidRDefault="001D60F5" w:rsidP="001D60F5">
      <w:r>
        <w:tab/>
      </w:r>
      <w:r w:rsidR="00EE7FB0" w:rsidRPr="00230200">
        <w:t>Advantages:</w:t>
      </w:r>
    </w:p>
    <w:p w:rsidR="00EE7FB0" w:rsidRPr="00230200" w:rsidRDefault="00EE7FB0" w:rsidP="001D60F5">
      <w:pPr>
        <w:pStyle w:val="ListBullet2"/>
      </w:pPr>
      <w:r w:rsidRPr="00230200">
        <w:t xml:space="preserve">Node.js is much faster than other scripting languages like Ruby, Python or Perl. The reason behind this is Node.js uses JavaScript, which is incredibly fast on Chrome’s V8 JavaScript engine. </w:t>
      </w:r>
    </w:p>
    <w:p w:rsidR="00EE7FB0" w:rsidRPr="00230200" w:rsidRDefault="00EE7FB0" w:rsidP="001D60F5">
      <w:pPr>
        <w:pStyle w:val="ListBullet2"/>
      </w:pPr>
      <w:r w:rsidRPr="00230200">
        <w:t xml:space="preserve">Single thread architecture provide best support in handling thousands of concurrent connections with minimal overhead. </w:t>
      </w:r>
    </w:p>
    <w:p w:rsidR="00EE7FB0" w:rsidRPr="00230200" w:rsidRDefault="00EE7FB0" w:rsidP="001D60F5">
      <w:pPr>
        <w:pStyle w:val="ListBullet2"/>
      </w:pPr>
      <w:r w:rsidRPr="00230200">
        <w:t xml:space="preserve">The biggest advantage is people know how to use JavaScript as they have been using since long time on the browser that handles all client side event. It is arguably the most popular programming language. </w:t>
      </w:r>
    </w:p>
    <w:p w:rsidR="00EE7FB0" w:rsidRPr="00230200" w:rsidRDefault="00EE7FB0" w:rsidP="001D60F5">
      <w:pPr>
        <w:pStyle w:val="ListBullet2"/>
      </w:pPr>
      <w:r w:rsidRPr="00230200">
        <w:t>JavaScript being common language for both client side and server side reduces the impedance mismatch between the two programming environments. Both sides can communicate via JSON that work the same on both sides of the equation. Duplicate form validation code can be shared between server and client, etc.</w:t>
      </w:r>
    </w:p>
    <w:p w:rsidR="00EE7FB0" w:rsidRPr="00230200" w:rsidRDefault="00EE7FB0" w:rsidP="001D60F5">
      <w:r w:rsidRPr="00230200">
        <w:lastRenderedPageBreak/>
        <w:t>Examples where Node.js should be used are Chat Application, API to access database, queued input and data processing applications, etc.</w:t>
      </w:r>
    </w:p>
    <w:p w:rsidR="00EE7FB0" w:rsidRPr="00230200" w:rsidRDefault="001D60F5" w:rsidP="001D60F5">
      <w:r>
        <w:tab/>
      </w:r>
      <w:r w:rsidR="00EE7FB0" w:rsidRPr="00230200">
        <w:t>How does it work?</w:t>
      </w:r>
    </w:p>
    <w:p w:rsidR="00EE7FB0" w:rsidRPr="00230200" w:rsidRDefault="00EE7FB0" w:rsidP="001D60F5">
      <w:pPr>
        <w:pStyle w:val="Figure"/>
      </w:pPr>
      <w:r w:rsidRPr="00230200">
        <w:rPr>
          <w:noProof/>
        </w:rPr>
        <w:drawing>
          <wp:inline distT="0" distB="0" distL="0" distR="0" wp14:anchorId="0350D138" wp14:editId="4E76F921">
            <wp:extent cx="5485581" cy="6603590"/>
            <wp:effectExtent l="0" t="0" r="1270" b="635"/>
            <wp:docPr id="5" name="Picture 5" descr="Macintosh HD:Users:Pratik:Downloads:toptal-blog-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tik:Downloads:toptal-blog-1_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604576"/>
                    </a:xfrm>
                    <a:prstGeom prst="rect">
                      <a:avLst/>
                    </a:prstGeom>
                    <a:noFill/>
                    <a:ln>
                      <a:noFill/>
                    </a:ln>
                  </pic:spPr>
                </pic:pic>
              </a:graphicData>
            </a:graphic>
          </wp:inline>
        </w:drawing>
      </w:r>
    </w:p>
    <w:p w:rsidR="00EE7FB0" w:rsidRPr="001D60F5" w:rsidRDefault="00EE7FB0" w:rsidP="001D60F5">
      <w:pPr>
        <w:pStyle w:val="Caption"/>
        <w:ind w:left="180"/>
      </w:pPr>
      <w:bookmarkStart w:id="119" w:name="_Toc307009068"/>
      <w:bookmarkStart w:id="120" w:name="_Toc437005506"/>
      <w:r w:rsidRPr="00230200">
        <w:t>Figure 2.4 Explains how Node,js works</w:t>
      </w:r>
      <w:bookmarkEnd w:id="119"/>
      <w:r w:rsidR="00EB7124">
        <w:t xml:space="preserve"> </w:t>
      </w:r>
      <w:r w:rsidR="00213B24">
        <w:t>[10].</w:t>
      </w:r>
      <w:bookmarkEnd w:id="120"/>
    </w:p>
    <w:p w:rsidR="00EE7FB0" w:rsidRPr="00230200" w:rsidRDefault="001D60F5" w:rsidP="001D60F5">
      <w:r>
        <w:lastRenderedPageBreak/>
        <w:tab/>
      </w:r>
      <w:r w:rsidR="00EE7FB0" w:rsidRPr="00230200">
        <w:t>As we all know, Node.js uses a non-blocking and event-driven approach to keeping it lightweight; that doesn’t mean it will dominate the entire web development but for sure it is filling out a particular gap in web development. Node.js is not designed to do large computations or processing, but it is more meant for building fast, scalable network applications.  The reason behind this is that it holds the capability of handling multiple connections with high throughput and that is very important for scalability.</w:t>
      </w:r>
    </w:p>
    <w:p w:rsidR="00EE7FB0" w:rsidRPr="00230200" w:rsidRDefault="001D60F5" w:rsidP="001D60F5">
      <w:r>
        <w:tab/>
      </w:r>
      <w:r w:rsidR="00EE7FB0" w:rsidRPr="00230200">
        <w:t>Unlike traditional web servers, which create a new thread for processing each web request, Node.js takes advantage of only a single thread by using non-blocking calls and supporting tons of concurrent connection at the same time. And this is the reason why Node.js server cannot be used for high computational programming, where the first request can block all other requests waiting to be executed in a single thread. Secondly, developers need to be really careful not to allow an exception bubbling up to the core (topmost) Node.js event loop, which will cause the Node.js instance to terminate (effectively crashing the program) [10].</w:t>
      </w:r>
    </w:p>
    <w:p w:rsidR="00EE7FB0" w:rsidRPr="00230200" w:rsidRDefault="00EE7FB0" w:rsidP="001D60F5">
      <w:pPr>
        <w:pStyle w:val="Heading2"/>
      </w:pPr>
      <w:bookmarkStart w:id="121" w:name="_Toc307009038"/>
      <w:bookmarkStart w:id="122" w:name="_Toc437005537"/>
      <w:r w:rsidRPr="00230200">
        <w:t>2.3.1 NPM</w:t>
      </w:r>
      <w:bookmarkEnd w:id="121"/>
      <w:bookmarkEnd w:id="122"/>
    </w:p>
    <w:p w:rsidR="00EE7FB0" w:rsidRPr="00230200" w:rsidRDefault="001D60F5" w:rsidP="001D60F5">
      <w:r>
        <w:tab/>
      </w:r>
      <w:r w:rsidR="00EE7FB0" w:rsidRPr="00230200">
        <w:t>While discussing about Node.js and importance of Node.js in current scenarios, one should also focus on package management provided by the community. Node Package Manager is the tool known as npm, which provide functionality for all developers to publish their packages, which can be installed into Node.js environment. NPM is the same as Microsoft nugget and Ruby Gems where all packages are publicly available via the online repository.</w:t>
      </w:r>
    </w:p>
    <w:p w:rsidR="00EE7FB0" w:rsidRPr="00230200" w:rsidRDefault="00EE7FB0" w:rsidP="001D60F5">
      <w:pPr>
        <w:pStyle w:val="ListBullet2"/>
      </w:pPr>
      <w:r w:rsidRPr="00230200">
        <w:t>“It is an online repository for the publishing of open-source Node.js projects” [11].</w:t>
      </w:r>
    </w:p>
    <w:p w:rsidR="00EE7FB0" w:rsidRPr="00230200" w:rsidRDefault="00EE7FB0" w:rsidP="001D60F5">
      <w:pPr>
        <w:pStyle w:val="ListBullet2"/>
      </w:pPr>
      <w:r w:rsidRPr="00230200">
        <w:t>“It is a command-line utility for interacting with said repository that aids in package installation, version management, and dependency management” [11].</w:t>
      </w:r>
    </w:p>
    <w:p w:rsidR="00EE7FB0" w:rsidRPr="00230200" w:rsidRDefault="001D60F5" w:rsidP="001D60F5">
      <w:r>
        <w:tab/>
      </w:r>
      <w:r w:rsidR="00EE7FB0" w:rsidRPr="00230200">
        <w:t>Anyone can publish a new package in NPM and it will be listed under the official repository. Full list of all packages published can be found on https://www.npmjs.com/ and CLI tool can be used to install that package in your project.</w:t>
      </w:r>
    </w:p>
    <w:p w:rsidR="00EE7FB0" w:rsidRPr="00230200" w:rsidRDefault="001D60F5" w:rsidP="001D60F5">
      <w:r>
        <w:tab/>
      </w:r>
      <w:r w:rsidR="00EE7FB0" w:rsidRPr="00230200">
        <w:t>Here are some of the famous Node.js packages, some of them used in this thesis:</w:t>
      </w:r>
    </w:p>
    <w:p w:rsidR="00EE7FB0" w:rsidRPr="00230200" w:rsidRDefault="00EE7FB0" w:rsidP="001D60F5">
      <w:pPr>
        <w:pStyle w:val="ListBullet2"/>
      </w:pPr>
      <w:r w:rsidRPr="00230200">
        <w:t>Express</w:t>
      </w:r>
    </w:p>
    <w:p w:rsidR="00EE7FB0" w:rsidRPr="00230200" w:rsidRDefault="00EE7FB0" w:rsidP="001D60F5">
      <w:pPr>
        <w:pStyle w:val="ListBullet2"/>
      </w:pPr>
      <w:r w:rsidRPr="00230200">
        <w:t>Gulp</w:t>
      </w:r>
    </w:p>
    <w:p w:rsidR="00EE7FB0" w:rsidRPr="00230200" w:rsidRDefault="00EE7FB0" w:rsidP="001D60F5">
      <w:pPr>
        <w:pStyle w:val="ListBullet2"/>
      </w:pPr>
      <w:r w:rsidRPr="00230200">
        <w:lastRenderedPageBreak/>
        <w:t>Socket.io</w:t>
      </w:r>
    </w:p>
    <w:p w:rsidR="00EE7FB0" w:rsidRPr="00230200" w:rsidRDefault="00EE7FB0" w:rsidP="001D60F5">
      <w:pPr>
        <w:pStyle w:val="ListBullet2"/>
      </w:pPr>
      <w:r w:rsidRPr="00230200">
        <w:t>Jade</w:t>
      </w:r>
    </w:p>
    <w:p w:rsidR="00EE7FB0" w:rsidRPr="00230200" w:rsidRDefault="00EE7FB0" w:rsidP="001D60F5">
      <w:pPr>
        <w:pStyle w:val="ListBullet2"/>
      </w:pPr>
      <w:r w:rsidRPr="00230200">
        <w:t>Node-MySQL</w:t>
      </w:r>
    </w:p>
    <w:p w:rsidR="00EE7FB0" w:rsidRPr="00230200" w:rsidRDefault="00EE7FB0" w:rsidP="001D60F5">
      <w:pPr>
        <w:pStyle w:val="Heading3"/>
      </w:pPr>
      <w:bookmarkStart w:id="123" w:name="_Toc307009039"/>
      <w:bookmarkStart w:id="124" w:name="_Toc437005538"/>
      <w:r w:rsidRPr="00230200">
        <w:t xml:space="preserve">2.3.1.1 </w:t>
      </w:r>
      <w:r w:rsidR="001D60F5" w:rsidRPr="00230200">
        <w:t>Express</w:t>
      </w:r>
      <w:bookmarkEnd w:id="123"/>
      <w:bookmarkEnd w:id="124"/>
    </w:p>
    <w:p w:rsidR="00EE7FB0" w:rsidRPr="00230200" w:rsidRDefault="001D60F5" w:rsidP="001D60F5">
      <w:r>
        <w:tab/>
      </w:r>
      <w:r w:rsidR="00EE7FB0" w:rsidRPr="00230200">
        <w:t xml:space="preserve">Express is an open source NPM package available under MIT license, which was originally written by T J Holowaychuk and currently maintained by Douglas Christopher Wilson. It provides important, robust tool for HTTP servers for all single page applications, web sties and web APIs. </w:t>
      </w:r>
    </w:p>
    <w:p w:rsidR="00EE7FB0" w:rsidRPr="00230200" w:rsidRDefault="001D60F5" w:rsidP="001D60F5">
      <w:r>
        <w:tab/>
      </w:r>
      <w:r w:rsidR="00EE7FB0" w:rsidRPr="00230200">
        <w:t>Features [12]:</w:t>
      </w:r>
    </w:p>
    <w:p w:rsidR="00EE7FB0" w:rsidRPr="00230200" w:rsidRDefault="00EE7FB0" w:rsidP="001D60F5">
      <w:pPr>
        <w:pStyle w:val="ListBullet2"/>
      </w:pPr>
      <w:r w:rsidRPr="00230200">
        <w:t>Robust routing</w:t>
      </w:r>
    </w:p>
    <w:p w:rsidR="00EE7FB0" w:rsidRPr="00230200" w:rsidRDefault="00EE7FB0" w:rsidP="001D60F5">
      <w:pPr>
        <w:pStyle w:val="ListBullet2"/>
      </w:pPr>
      <w:r w:rsidRPr="00230200">
        <w:t>Focus on high performance</w:t>
      </w:r>
    </w:p>
    <w:p w:rsidR="00EE7FB0" w:rsidRPr="00230200" w:rsidRDefault="00EE7FB0" w:rsidP="001D60F5">
      <w:pPr>
        <w:pStyle w:val="ListBullet2"/>
      </w:pPr>
      <w:r w:rsidRPr="00230200">
        <w:t>Super-high test coverage</w:t>
      </w:r>
    </w:p>
    <w:p w:rsidR="00EE7FB0" w:rsidRPr="00230200" w:rsidRDefault="00EE7FB0" w:rsidP="001D60F5">
      <w:pPr>
        <w:pStyle w:val="ListBullet2"/>
      </w:pPr>
      <w:r w:rsidRPr="00230200">
        <w:t>HTTP helpers (redirection, caching, etc)</w:t>
      </w:r>
    </w:p>
    <w:p w:rsidR="00EE7FB0" w:rsidRPr="00230200" w:rsidRDefault="00EE7FB0" w:rsidP="001D60F5">
      <w:pPr>
        <w:pStyle w:val="ListBullet2"/>
      </w:pPr>
      <w:r w:rsidRPr="00230200">
        <w:t>View system supporting 14+ template engines</w:t>
      </w:r>
    </w:p>
    <w:p w:rsidR="00EE7FB0" w:rsidRPr="00230200" w:rsidRDefault="00EE7FB0" w:rsidP="001D60F5">
      <w:pPr>
        <w:pStyle w:val="ListBullet2"/>
      </w:pPr>
      <w:r w:rsidRPr="00230200">
        <w:t>Content negotiation</w:t>
      </w:r>
    </w:p>
    <w:p w:rsidR="00EE7FB0" w:rsidRPr="00230200" w:rsidRDefault="00EE7FB0" w:rsidP="001D60F5">
      <w:pPr>
        <w:pStyle w:val="ListBullet2"/>
      </w:pPr>
      <w:r w:rsidRPr="00230200">
        <w:t>Executable for generating applications quickly</w:t>
      </w:r>
    </w:p>
    <w:p w:rsidR="00EE7FB0" w:rsidRPr="00230200" w:rsidRDefault="00EE7FB0" w:rsidP="001D60F5">
      <w:pPr>
        <w:pStyle w:val="Heading3"/>
      </w:pPr>
      <w:bookmarkStart w:id="125" w:name="_Toc307009040"/>
      <w:bookmarkStart w:id="126" w:name="_Toc437005539"/>
      <w:r w:rsidRPr="00230200">
        <w:t xml:space="preserve">2.3.1.2 </w:t>
      </w:r>
      <w:r w:rsidR="001D60F5" w:rsidRPr="00230200">
        <w:t>Gulp</w:t>
      </w:r>
      <w:bookmarkEnd w:id="125"/>
      <w:bookmarkEnd w:id="126"/>
    </w:p>
    <w:p w:rsidR="00EE7FB0" w:rsidRPr="00230200" w:rsidRDefault="001D60F5" w:rsidP="001D60F5">
      <w:r>
        <w:tab/>
      </w:r>
      <w:r w:rsidR="00EE7FB0" w:rsidRPr="00230200">
        <w:t>Gulp is a build system where you can define automated task such as minifying JavaScript, preprocessing CSS file or reloading the browser. Gulp is built on Node.js and written in JavaScript, so one has to use JavaScript for defining a gulp file in the project.</w:t>
      </w:r>
    </w:p>
    <w:p w:rsidR="00EE7FB0" w:rsidRPr="00230200" w:rsidRDefault="00EE7FB0" w:rsidP="001D60F5">
      <w:pPr>
        <w:pStyle w:val="Heading3"/>
      </w:pPr>
      <w:bookmarkStart w:id="127" w:name="_Toc307009041"/>
      <w:bookmarkStart w:id="128" w:name="_Toc437005540"/>
      <w:r w:rsidRPr="00230200">
        <w:t>2.3.1.3</w:t>
      </w:r>
      <w:r w:rsidR="001D60F5" w:rsidRPr="00230200">
        <w:t xml:space="preserve"> Nodemon</w:t>
      </w:r>
      <w:bookmarkEnd w:id="127"/>
      <w:bookmarkEnd w:id="128"/>
    </w:p>
    <w:p w:rsidR="00EE7FB0" w:rsidRPr="00230200" w:rsidRDefault="001D60F5" w:rsidP="001D60F5">
      <w:r>
        <w:tab/>
      </w:r>
      <w:r w:rsidR="00EE7FB0" w:rsidRPr="00230200">
        <w:t>Nodemon is a plugin that can be used with a gulp; it will watch the entire directory in which it was installed and started. As soon as it will detect any change in the file, the task of nodemon is to restart the server automatically.</w:t>
      </w:r>
    </w:p>
    <w:p w:rsidR="00EE7FB0" w:rsidRPr="00230200" w:rsidRDefault="00EE7FB0" w:rsidP="001D60F5">
      <w:pPr>
        <w:pStyle w:val="Heading1"/>
      </w:pPr>
      <w:bookmarkStart w:id="129" w:name="_Toc307009042"/>
      <w:bookmarkStart w:id="130" w:name="_Toc437005541"/>
      <w:r w:rsidRPr="00230200">
        <w:t xml:space="preserve">2.4 </w:t>
      </w:r>
      <w:r w:rsidR="001D60F5" w:rsidRPr="00230200">
        <w:t>Angular.</w:t>
      </w:r>
      <w:r w:rsidR="001D60F5">
        <w:t>j</w:t>
      </w:r>
      <w:r w:rsidR="001D60F5" w:rsidRPr="00230200">
        <w:t>s</w:t>
      </w:r>
      <w:bookmarkEnd w:id="129"/>
      <w:bookmarkEnd w:id="130"/>
    </w:p>
    <w:p w:rsidR="00EE7FB0" w:rsidRPr="00230200" w:rsidRDefault="001D60F5" w:rsidP="001D60F5">
      <w:r>
        <w:tab/>
      </w:r>
      <w:r w:rsidR="00EE7FB0" w:rsidRPr="00230200">
        <w:t xml:space="preserve">There are a number of JavaScript structural frameworks available for creating dynamic web pages, single page applications and focusing on data binding in web. The main reason to select Angular.js over others is it’s an open source framework available under the MIT license developed in 2009 by Misko Hevery and Adam Abrons and now maintained by </w:t>
      </w:r>
      <w:r w:rsidR="00EE7FB0" w:rsidRPr="00230200">
        <w:lastRenderedPageBreak/>
        <w:t>Google. It offers a complete package, compare to other frameworks where we need to integrate the two frameworks in order to get functionality similar to Angular.js e.g. knockout.js and Sammy.js.</w:t>
      </w:r>
    </w:p>
    <w:p w:rsidR="00EE7FB0" w:rsidRPr="00230200" w:rsidRDefault="001D60F5" w:rsidP="001D60F5">
      <w:r>
        <w:tab/>
      </w:r>
      <w:r w:rsidR="00EE7FB0" w:rsidRPr="00230200">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currently have to write. And it all happens within the browser, making it an ideal par</w:t>
      </w:r>
      <w:r w:rsidR="00077A4D">
        <w:t>tner with any server technology</w:t>
      </w:r>
      <w:r w:rsidR="00EE7FB0" w:rsidRPr="00230200">
        <w:t>” [13]</w:t>
      </w:r>
      <w:r w:rsidR="00077A4D">
        <w:t>.</w:t>
      </w:r>
    </w:p>
    <w:p w:rsidR="00EE7FB0" w:rsidRPr="00230200" w:rsidRDefault="001D60F5" w:rsidP="001D60F5">
      <w:r>
        <w:tab/>
      </w:r>
      <w:r w:rsidR="00EE7FB0" w:rsidRPr="00230200">
        <w:t>Angular uses the MVC (Model View Controller) paradigm for creating Rich Internet Applications (RIA), that helps developers to keep their code clean and optimized on the client side. It provides cross browser compatibility by handling JavaScript code that is suitable for each individual browser.</w:t>
      </w:r>
    </w:p>
    <w:p w:rsidR="00EE7FB0" w:rsidRPr="00230200" w:rsidRDefault="001D60F5" w:rsidP="001D60F5">
      <w:r>
        <w:tab/>
      </w:r>
      <w:r w:rsidR="00EE7FB0" w:rsidRPr="00230200">
        <w:t>Core Features:</w:t>
      </w:r>
    </w:p>
    <w:p w:rsidR="00EE7FB0" w:rsidRPr="00230200" w:rsidRDefault="00EE7FB0" w:rsidP="001D60F5">
      <w:pPr>
        <w:pStyle w:val="ListBullet2"/>
      </w:pPr>
      <w:r w:rsidRPr="00230200">
        <w:t>Data-binding: automatic synchronization of data between implementation and view.</w:t>
      </w:r>
    </w:p>
    <w:p w:rsidR="00EE7FB0" w:rsidRPr="00230200" w:rsidRDefault="00EE7FB0" w:rsidP="001D60F5">
      <w:pPr>
        <w:pStyle w:val="ListBullet2"/>
      </w:pPr>
      <w:r w:rsidRPr="00230200">
        <w:t>Scope: object that helps controller and view to interact with each other.</w:t>
      </w:r>
    </w:p>
    <w:p w:rsidR="00EE7FB0" w:rsidRPr="00230200" w:rsidRDefault="00EE7FB0" w:rsidP="001D60F5">
      <w:pPr>
        <w:pStyle w:val="ListBullet2"/>
      </w:pPr>
      <w:r w:rsidRPr="00230200">
        <w:t>Controller: functions or implementation in a scope.</w:t>
      </w:r>
    </w:p>
    <w:p w:rsidR="00EE7FB0" w:rsidRPr="00230200" w:rsidRDefault="00EE7FB0" w:rsidP="001D60F5">
      <w:pPr>
        <w:pStyle w:val="ListBullet2"/>
      </w:pPr>
      <w:r w:rsidRPr="00230200">
        <w:t>Services: comes with different built in services that help in Ajax request ($http), encoding and decoding of Unicode characters ($sce) etc.</w:t>
      </w:r>
    </w:p>
    <w:p w:rsidR="00EE7FB0" w:rsidRPr="00230200" w:rsidRDefault="00EE7FB0" w:rsidP="001D60F5">
      <w:pPr>
        <w:pStyle w:val="ListBullet2"/>
      </w:pPr>
      <w:r w:rsidRPr="00230200">
        <w:t>Directives: template that can be used with HTML for DOM manipulation, creating custom tag and widgets. It has built in directives.</w:t>
      </w:r>
    </w:p>
    <w:p w:rsidR="00EE7FB0" w:rsidRPr="00230200" w:rsidRDefault="00EE7FB0" w:rsidP="001D60F5">
      <w:pPr>
        <w:pStyle w:val="ListBullet2"/>
      </w:pPr>
      <w:r w:rsidRPr="00230200">
        <w:t>Routing: helps in switching view.</w:t>
      </w:r>
    </w:p>
    <w:p w:rsidR="00EE7FB0" w:rsidRDefault="00EE7FB0" w:rsidP="001D60F5">
      <w:pPr>
        <w:pStyle w:val="ListBullet2"/>
      </w:pPr>
      <w:r w:rsidRPr="00230200">
        <w:t>Dependency Injection</w:t>
      </w:r>
    </w:p>
    <w:p w:rsidR="005B43F7" w:rsidRPr="00230200" w:rsidRDefault="005B43F7" w:rsidP="005B43F7">
      <w:r>
        <w:tab/>
      </w:r>
      <w:r w:rsidRPr="00230200">
        <w:t>Angular.js depends on three main components:</w:t>
      </w:r>
    </w:p>
    <w:p w:rsidR="005B43F7" w:rsidRPr="00230200" w:rsidRDefault="005B43F7" w:rsidP="005B43F7">
      <w:pPr>
        <w:pStyle w:val="ListBullet2"/>
      </w:pPr>
      <w:r w:rsidRPr="00230200">
        <w:t>ng-app: defines that this is the Angular.js application.</w:t>
      </w:r>
    </w:p>
    <w:p w:rsidR="005B43F7" w:rsidRPr="00230200" w:rsidRDefault="005B43F7" w:rsidP="005B43F7">
      <w:pPr>
        <w:pStyle w:val="ListBullet2"/>
      </w:pPr>
      <w:r w:rsidRPr="00230200">
        <w:t>ng-model: binds the value of Angular.js with view i.e. HTML.</w:t>
      </w:r>
    </w:p>
    <w:p w:rsidR="005B43F7" w:rsidRDefault="005B43F7" w:rsidP="005B43F7">
      <w:pPr>
        <w:pStyle w:val="ListBullet2"/>
      </w:pPr>
      <w:r w:rsidRPr="00230200">
        <w:t>ng-bi</w:t>
      </w:r>
      <w:r>
        <w:t>nd: bind data within HTML tags.</w:t>
      </w:r>
    </w:p>
    <w:p w:rsidR="005B43F7" w:rsidRPr="00230200" w:rsidRDefault="005B43F7" w:rsidP="005B43F7">
      <w:pPr>
        <w:pStyle w:val="Heading1"/>
      </w:pPr>
      <w:bookmarkStart w:id="131" w:name="_Toc307009043"/>
      <w:bookmarkStart w:id="132" w:name="_Toc437005542"/>
      <w:r w:rsidRPr="00230200">
        <w:t>2.5 jQuery</w:t>
      </w:r>
      <w:bookmarkEnd w:id="131"/>
      <w:bookmarkEnd w:id="132"/>
    </w:p>
    <w:p w:rsidR="005B43F7" w:rsidRPr="00230200" w:rsidRDefault="005B43F7" w:rsidP="005B43F7">
      <w:r>
        <w:tab/>
      </w:r>
      <w:r w:rsidRPr="00230200">
        <w:t>jQuery is a fast, small and powerful library that is built on top of JavaScript. It makes things very simple like HTML document traversal and manipulation, event handling, animation, and Ajax by providing easy-to-use API that works across a multiple browsers.</w:t>
      </w:r>
    </w:p>
    <w:p w:rsidR="00EE7FB0" w:rsidRPr="00230200" w:rsidRDefault="00EE7FB0" w:rsidP="000E76F4">
      <w:pPr>
        <w:pStyle w:val="Figure"/>
      </w:pPr>
      <w:r w:rsidRPr="00230200">
        <w:rPr>
          <w:noProof/>
        </w:rPr>
        <w:lastRenderedPageBreak/>
        <w:drawing>
          <wp:inline distT="0" distB="0" distL="0" distR="0" wp14:anchorId="45405223" wp14:editId="4F9BEFD1">
            <wp:extent cx="5271715" cy="4151139"/>
            <wp:effectExtent l="0" t="0" r="5715" b="1905"/>
            <wp:docPr id="6" name="Picture 6" descr="Macintosh HD:Users:Pratik:Downloads:angularjs_conce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tik:Downloads:angularjs_concep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034" cy="4151390"/>
                    </a:xfrm>
                    <a:prstGeom prst="rect">
                      <a:avLst/>
                    </a:prstGeom>
                    <a:noFill/>
                    <a:ln>
                      <a:noFill/>
                    </a:ln>
                  </pic:spPr>
                </pic:pic>
              </a:graphicData>
            </a:graphic>
          </wp:inline>
        </w:drawing>
      </w:r>
    </w:p>
    <w:p w:rsidR="00EE7FB0" w:rsidRPr="00230200" w:rsidRDefault="00EE7FB0" w:rsidP="005B43F7">
      <w:pPr>
        <w:pStyle w:val="Caption"/>
        <w:ind w:left="360"/>
      </w:pPr>
      <w:bookmarkStart w:id="133" w:name="_Toc307009069"/>
      <w:bookmarkStart w:id="134" w:name="_Toc437005507"/>
      <w:r w:rsidRPr="00230200">
        <w:t>Figure 2.5</w:t>
      </w:r>
      <w:r w:rsidR="000E76F4">
        <w:t>.</w:t>
      </w:r>
      <w:r w:rsidRPr="00230200">
        <w:t xml:space="preserve"> Core features of Angular.js</w:t>
      </w:r>
      <w:bookmarkEnd w:id="133"/>
      <w:r w:rsidR="00EB7124">
        <w:t xml:space="preserve"> [14]</w:t>
      </w:r>
      <w:r w:rsidR="000E76F4">
        <w:t>.</w:t>
      </w:r>
      <w:bookmarkEnd w:id="134"/>
      <w:r w:rsidR="000E76F4">
        <w:t xml:space="preserve"> </w:t>
      </w:r>
    </w:p>
    <w:p w:rsidR="00EE7FB0" w:rsidRPr="00230200" w:rsidRDefault="000E76F4" w:rsidP="000E76F4">
      <w:r>
        <w:tab/>
      </w:r>
      <w:r w:rsidR="00EE7FB0" w:rsidRPr="00230200">
        <w:t>Advantages:</w:t>
      </w:r>
    </w:p>
    <w:p w:rsidR="00EE7FB0" w:rsidRPr="00230200" w:rsidRDefault="00EE7FB0" w:rsidP="000E76F4">
      <w:pPr>
        <w:pStyle w:val="ListBullet2"/>
      </w:pPr>
      <w:r w:rsidRPr="00230200">
        <w:t>Easy to use</w:t>
      </w:r>
    </w:p>
    <w:p w:rsidR="00EE7FB0" w:rsidRPr="00230200" w:rsidRDefault="00EE7FB0" w:rsidP="000E76F4">
      <w:pPr>
        <w:pStyle w:val="ListBullet2"/>
      </w:pPr>
      <w:r w:rsidRPr="00230200">
        <w:t>Powerful JavaScript Library</w:t>
      </w:r>
    </w:p>
    <w:p w:rsidR="00EE7FB0" w:rsidRPr="00230200" w:rsidRDefault="00EE7FB0" w:rsidP="000E76F4">
      <w:pPr>
        <w:pStyle w:val="ListBullet2"/>
      </w:pPr>
      <w:r w:rsidRPr="00230200">
        <w:t>Open source</w:t>
      </w:r>
    </w:p>
    <w:p w:rsidR="00EE7FB0" w:rsidRPr="00230200" w:rsidRDefault="00EE7FB0" w:rsidP="000E76F4">
      <w:pPr>
        <w:pStyle w:val="ListBullet2"/>
      </w:pPr>
      <w:r w:rsidRPr="00230200">
        <w:t>Well documented and good community</w:t>
      </w:r>
    </w:p>
    <w:p w:rsidR="00EE7FB0" w:rsidRPr="00230200" w:rsidRDefault="00EE7FB0" w:rsidP="000E76F4">
      <w:pPr>
        <w:pStyle w:val="ListBullet2"/>
      </w:pPr>
      <w:r w:rsidRPr="00230200">
        <w:t>Ajax Support</w:t>
      </w:r>
    </w:p>
    <w:p w:rsidR="00EE7FB0" w:rsidRPr="00230200" w:rsidRDefault="00EE7FB0" w:rsidP="000E76F4">
      <w:pPr>
        <w:pStyle w:val="ListBullet2"/>
      </w:pPr>
      <w:r w:rsidRPr="00230200">
        <w:t>Handle DOM manipulation and events</w:t>
      </w:r>
    </w:p>
    <w:p w:rsidR="00EE7FB0" w:rsidRPr="00230200" w:rsidRDefault="00EE7FB0" w:rsidP="000E76F4">
      <w:pPr>
        <w:pStyle w:val="Heading1"/>
      </w:pPr>
      <w:bookmarkStart w:id="135" w:name="_Toc307009044"/>
      <w:bookmarkStart w:id="136" w:name="_Toc437005543"/>
      <w:r w:rsidRPr="00230200">
        <w:t xml:space="preserve">2.6 </w:t>
      </w:r>
      <w:r w:rsidR="000E76F4" w:rsidRPr="00230200">
        <w:t>Bootstrap</w:t>
      </w:r>
      <w:bookmarkEnd w:id="135"/>
      <w:bookmarkEnd w:id="136"/>
    </w:p>
    <w:p w:rsidR="00EE7FB0" w:rsidRPr="00230200" w:rsidRDefault="000E76F4" w:rsidP="000E76F4">
      <w:r>
        <w:tab/>
      </w:r>
      <w:r w:rsidR="00EE7FB0" w:rsidRPr="00230200">
        <w:t>Originally created by a designer and a developer at Twitter, Bootstrap has become one of the most popular front-end frameworks and open source projects in the world. It is very useful with its built-in CSS styles, icons and grid structure pattern while designing any web application. It provides support for responsive layout so any application designed with bootstrap will be compatible with all devices (mobiles, laptop, tablets, etc.).</w:t>
      </w:r>
    </w:p>
    <w:p w:rsidR="00EE7FB0" w:rsidRPr="00230200" w:rsidRDefault="00EE7FB0" w:rsidP="000E76F4">
      <w:pPr>
        <w:pStyle w:val="ChapterLabel"/>
      </w:pPr>
      <w:bookmarkStart w:id="137" w:name="_Toc307009045"/>
      <w:r w:rsidRPr="00230200">
        <w:lastRenderedPageBreak/>
        <w:t>CHAPTER 3</w:t>
      </w:r>
      <w:bookmarkEnd w:id="137"/>
    </w:p>
    <w:p w:rsidR="00EE7FB0" w:rsidRPr="00230200" w:rsidRDefault="00EE7FB0" w:rsidP="000E76F4">
      <w:pPr>
        <w:pStyle w:val="ChapterTitle"/>
      </w:pPr>
      <w:bookmarkStart w:id="138" w:name="_Toc307009046"/>
      <w:bookmarkStart w:id="139" w:name="_Toc437005544"/>
      <w:r w:rsidRPr="00230200">
        <w:t>APPLICATION DESIGN AND IMPLEMENTATION</w:t>
      </w:r>
      <w:bookmarkEnd w:id="138"/>
      <w:bookmarkEnd w:id="139"/>
    </w:p>
    <w:p w:rsidR="00EE7FB0" w:rsidRPr="00230200" w:rsidRDefault="00EE7FB0" w:rsidP="000E76F4">
      <w:pPr>
        <w:pStyle w:val="Heading1"/>
      </w:pPr>
      <w:bookmarkStart w:id="140" w:name="_Toc307009047"/>
      <w:bookmarkStart w:id="141" w:name="_Toc437005545"/>
      <w:r w:rsidRPr="00230200">
        <w:t xml:space="preserve">3.1 </w:t>
      </w:r>
      <w:r w:rsidR="000E76F4" w:rsidRPr="00230200">
        <w:t>Database</w:t>
      </w:r>
      <w:bookmarkEnd w:id="140"/>
      <w:bookmarkEnd w:id="141"/>
    </w:p>
    <w:p w:rsidR="00EE7FB0" w:rsidRPr="00230200" w:rsidRDefault="000E76F4" w:rsidP="000E76F4">
      <w:r>
        <w:tab/>
      </w:r>
      <w:r w:rsidR="00EE7FB0" w:rsidRPr="00230200">
        <w:t>The database is the essential component of any application.  So in the beginning phase of software design, we always built database diagram. Database diagram is used to describe database architecture and how the information will be stored in a database. Below is the database diagram of the application:</w:t>
      </w:r>
    </w:p>
    <w:p w:rsidR="00EE7FB0" w:rsidRPr="00230200" w:rsidRDefault="00EE7FB0" w:rsidP="000E76F4">
      <w:pPr>
        <w:pStyle w:val="Figure"/>
      </w:pPr>
      <w:r w:rsidRPr="00230200">
        <w:rPr>
          <w:noProof/>
        </w:rPr>
        <w:drawing>
          <wp:inline distT="0" distB="0" distL="0" distR="0" wp14:anchorId="2C4BFC5E" wp14:editId="7A1D7B03">
            <wp:extent cx="5486400" cy="3325869"/>
            <wp:effectExtent l="0" t="0" r="0"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25869"/>
                    </a:xfrm>
                    <a:prstGeom prst="rect">
                      <a:avLst/>
                    </a:prstGeom>
                    <a:noFill/>
                    <a:ln>
                      <a:noFill/>
                    </a:ln>
                  </pic:spPr>
                </pic:pic>
              </a:graphicData>
            </a:graphic>
          </wp:inline>
        </w:drawing>
      </w:r>
    </w:p>
    <w:p w:rsidR="00EE7FB0" w:rsidRPr="000E76F4" w:rsidRDefault="00EE7FB0" w:rsidP="000E76F4">
      <w:pPr>
        <w:pStyle w:val="Caption"/>
        <w:ind w:left="180"/>
      </w:pPr>
      <w:bookmarkStart w:id="142" w:name="_Toc307009071"/>
      <w:bookmarkStart w:id="143" w:name="_Toc437005508"/>
      <w:r w:rsidRPr="00230200">
        <w:t>Figure 3.1</w:t>
      </w:r>
      <w:r w:rsidR="000E76F4">
        <w:t>.</w:t>
      </w:r>
      <w:r w:rsidRPr="00230200">
        <w:t xml:space="preserve"> Database diagram of RCP </w:t>
      </w:r>
      <w:r w:rsidR="000E76F4" w:rsidRPr="00230200">
        <w:t>database and search tool</w:t>
      </w:r>
      <w:bookmarkEnd w:id="142"/>
      <w:r w:rsidR="000E76F4">
        <w:t>.</w:t>
      </w:r>
      <w:bookmarkEnd w:id="143"/>
    </w:p>
    <w:p w:rsidR="00EE7FB0" w:rsidRPr="00230200" w:rsidRDefault="000E76F4" w:rsidP="000E76F4">
      <w:pPr>
        <w:pStyle w:val="Heading2"/>
      </w:pPr>
      <w:bookmarkStart w:id="144" w:name="_Toc437005546"/>
      <w:r>
        <w:t>3.1.1 Author</w:t>
      </w:r>
      <w:bookmarkEnd w:id="144"/>
    </w:p>
    <w:p w:rsidR="00EE7FB0" w:rsidRPr="00230200" w:rsidRDefault="000E76F4" w:rsidP="000E76F4">
      <w:r>
        <w:tab/>
      </w:r>
      <w:r w:rsidR="00EE7FB0" w:rsidRPr="00230200">
        <w:t xml:space="preserve">Author table stores the name of a person who actually wrote the article. The NAME field in the table is of VARCHAR type. Considering the name of the author will be text and </w:t>
      </w:r>
      <w:r w:rsidR="00EE7FB0" w:rsidRPr="00230200">
        <w:lastRenderedPageBreak/>
        <w:t>not more than 100 characters set its size to 100. ‘Id’ field is PRIMARY KEY, which will be a unique value in the table.</w:t>
      </w:r>
    </w:p>
    <w:p w:rsidR="00EE7FB0" w:rsidRPr="00230200" w:rsidRDefault="000E76F4" w:rsidP="000E76F4">
      <w:pPr>
        <w:pStyle w:val="Heading2"/>
      </w:pPr>
      <w:bookmarkStart w:id="145" w:name="_Toc437005547"/>
      <w:r>
        <w:t>3.1.2 Agency</w:t>
      </w:r>
      <w:bookmarkEnd w:id="145"/>
    </w:p>
    <w:p w:rsidR="00EE7FB0" w:rsidRPr="00230200" w:rsidRDefault="000E76F4" w:rsidP="000E76F4">
      <w:r>
        <w:tab/>
      </w:r>
      <w:r w:rsidR="00EE7FB0" w:rsidRPr="00230200">
        <w:t>Agency table stores the name of the agency that published the article. Considering the name of that agency may be long enough, NAME field in the table is of type MEDIUMTEXT. That can store more characters compared to VARCHAR. ‘Id’ field is PRIMARY KEY, which will be a unique value in the table.</w:t>
      </w:r>
    </w:p>
    <w:p w:rsidR="00EE7FB0" w:rsidRPr="00230200" w:rsidRDefault="000E76F4" w:rsidP="000E76F4">
      <w:pPr>
        <w:pStyle w:val="Heading2"/>
      </w:pPr>
      <w:bookmarkStart w:id="146" w:name="_Toc437005548"/>
      <w:r>
        <w:t>3.1.3 Item</w:t>
      </w:r>
      <w:bookmarkEnd w:id="146"/>
    </w:p>
    <w:p w:rsidR="00EE7FB0" w:rsidRPr="000E76F4" w:rsidRDefault="00EE7FB0" w:rsidP="00077A4D">
      <w:pPr>
        <w:pStyle w:val="TableTitle"/>
        <w:ind w:left="-90"/>
      </w:pPr>
      <w:bookmarkStart w:id="147" w:name="_Toc104016007"/>
      <w:bookmarkStart w:id="148" w:name="_Toc307009176"/>
      <w:bookmarkStart w:id="149" w:name="_Toc437005518"/>
      <w:r>
        <w:t xml:space="preserve">Table 3.1. </w:t>
      </w:r>
      <w:bookmarkEnd w:id="147"/>
      <w:r>
        <w:t>Structure of Item Table</w:t>
      </w:r>
      <w:bookmarkEnd w:id="148"/>
      <w:bookmarkEnd w:id="149"/>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70"/>
        <w:gridCol w:w="1830"/>
        <w:gridCol w:w="5916"/>
      </w:tblGrid>
      <w:tr w:rsidR="00EE7FB0" w:rsidRPr="00230200" w:rsidTr="000E76F4">
        <w:tc>
          <w:tcPr>
            <w:tcW w:w="0" w:type="auto"/>
            <w:tcBorders>
              <w:bottom w:val="double" w:sz="4" w:space="0" w:color="auto"/>
            </w:tcBorders>
          </w:tcPr>
          <w:p w:rsidR="00EE7FB0" w:rsidRPr="00230200" w:rsidRDefault="00EE7FB0" w:rsidP="000E76F4">
            <w:pPr>
              <w:spacing w:line="240" w:lineRule="auto"/>
              <w:rPr>
                <w:b/>
              </w:rPr>
            </w:pPr>
            <w:r w:rsidRPr="00230200">
              <w:rPr>
                <w:b/>
              </w:rPr>
              <w:t>FIELD</w:t>
            </w:r>
          </w:p>
        </w:tc>
        <w:tc>
          <w:tcPr>
            <w:tcW w:w="0" w:type="auto"/>
            <w:tcBorders>
              <w:bottom w:val="double" w:sz="4" w:space="0" w:color="auto"/>
            </w:tcBorders>
          </w:tcPr>
          <w:p w:rsidR="00EE7FB0" w:rsidRPr="00230200" w:rsidRDefault="00EE7FB0" w:rsidP="000E76F4">
            <w:pPr>
              <w:spacing w:line="240" w:lineRule="auto"/>
              <w:rPr>
                <w:b/>
              </w:rPr>
            </w:pPr>
            <w:r w:rsidRPr="00230200">
              <w:rPr>
                <w:b/>
              </w:rPr>
              <w:t>TYPE</w:t>
            </w:r>
          </w:p>
        </w:tc>
        <w:tc>
          <w:tcPr>
            <w:tcW w:w="0" w:type="auto"/>
            <w:tcBorders>
              <w:bottom w:val="double" w:sz="4" w:space="0" w:color="auto"/>
            </w:tcBorders>
          </w:tcPr>
          <w:p w:rsidR="00EE7FB0" w:rsidRPr="00230200" w:rsidRDefault="00EE7FB0" w:rsidP="000E76F4">
            <w:pPr>
              <w:spacing w:line="240" w:lineRule="auto"/>
              <w:rPr>
                <w:b/>
              </w:rPr>
            </w:pPr>
            <w:r w:rsidRPr="00230200">
              <w:rPr>
                <w:b/>
              </w:rPr>
              <w:t>DESCRIPTION</w:t>
            </w:r>
          </w:p>
        </w:tc>
      </w:tr>
      <w:tr w:rsidR="00EE7FB0" w:rsidRPr="00230200" w:rsidTr="000E76F4">
        <w:tc>
          <w:tcPr>
            <w:tcW w:w="0" w:type="auto"/>
            <w:tcBorders>
              <w:top w:val="double" w:sz="4" w:space="0" w:color="auto"/>
            </w:tcBorders>
          </w:tcPr>
          <w:p w:rsidR="00EE7FB0" w:rsidRPr="00230200" w:rsidRDefault="00EE7FB0" w:rsidP="000E76F4">
            <w:pPr>
              <w:spacing w:line="240" w:lineRule="auto"/>
            </w:pPr>
            <w:r w:rsidRPr="00230200">
              <w:t>Title</w:t>
            </w:r>
          </w:p>
        </w:tc>
        <w:tc>
          <w:tcPr>
            <w:tcW w:w="0" w:type="auto"/>
            <w:tcBorders>
              <w:top w:val="double" w:sz="4" w:space="0" w:color="auto"/>
            </w:tcBorders>
          </w:tcPr>
          <w:p w:rsidR="00EE7FB0" w:rsidRPr="00230200" w:rsidRDefault="00EE7FB0" w:rsidP="000E76F4">
            <w:pPr>
              <w:spacing w:line="240" w:lineRule="auto"/>
            </w:pPr>
            <w:r w:rsidRPr="00230200">
              <w:t>LONGTEXT</w:t>
            </w:r>
          </w:p>
        </w:tc>
        <w:tc>
          <w:tcPr>
            <w:tcW w:w="0" w:type="auto"/>
            <w:tcBorders>
              <w:top w:val="double" w:sz="4" w:space="0" w:color="auto"/>
            </w:tcBorders>
          </w:tcPr>
          <w:p w:rsidR="00EE7FB0" w:rsidRPr="00230200" w:rsidRDefault="00EE7FB0" w:rsidP="000E76F4">
            <w:pPr>
              <w:spacing w:line="240" w:lineRule="auto"/>
            </w:pPr>
            <w:r w:rsidRPr="00230200">
              <w:t>Stores the title of a story.</w:t>
            </w:r>
          </w:p>
        </w:tc>
      </w:tr>
      <w:tr w:rsidR="00EE7FB0" w:rsidRPr="00230200" w:rsidTr="000E76F4">
        <w:tc>
          <w:tcPr>
            <w:tcW w:w="0" w:type="auto"/>
          </w:tcPr>
          <w:p w:rsidR="00EE7FB0" w:rsidRPr="00230200" w:rsidRDefault="00EE7FB0" w:rsidP="000E76F4">
            <w:pPr>
              <w:spacing w:line="240" w:lineRule="auto"/>
            </w:pPr>
            <w:r w:rsidRPr="00230200">
              <w:t>PubDate</w:t>
            </w:r>
          </w:p>
        </w:tc>
        <w:tc>
          <w:tcPr>
            <w:tcW w:w="0" w:type="auto"/>
          </w:tcPr>
          <w:p w:rsidR="00EE7FB0" w:rsidRPr="00230200" w:rsidRDefault="00EE7FB0" w:rsidP="000E76F4">
            <w:pPr>
              <w:spacing w:line="240" w:lineRule="auto"/>
            </w:pPr>
            <w:r w:rsidRPr="00230200">
              <w:t>DATETIME</w:t>
            </w:r>
          </w:p>
        </w:tc>
        <w:tc>
          <w:tcPr>
            <w:tcW w:w="0" w:type="auto"/>
          </w:tcPr>
          <w:p w:rsidR="00EE7FB0" w:rsidRPr="00230200" w:rsidRDefault="00EE7FB0" w:rsidP="000E76F4">
            <w:pPr>
              <w:spacing w:line="240" w:lineRule="auto"/>
            </w:pPr>
            <w:r w:rsidRPr="00230200">
              <w:t>Stores the article published date.</w:t>
            </w:r>
          </w:p>
        </w:tc>
      </w:tr>
      <w:tr w:rsidR="00EE7FB0" w:rsidRPr="00230200" w:rsidTr="000E76F4">
        <w:tc>
          <w:tcPr>
            <w:tcW w:w="0" w:type="auto"/>
          </w:tcPr>
          <w:p w:rsidR="00EE7FB0" w:rsidRPr="00230200" w:rsidRDefault="00EE7FB0" w:rsidP="000E76F4">
            <w:pPr>
              <w:spacing w:line="240" w:lineRule="auto"/>
            </w:pPr>
            <w:r w:rsidRPr="00230200">
              <w:t>Description</w:t>
            </w:r>
          </w:p>
        </w:tc>
        <w:tc>
          <w:tcPr>
            <w:tcW w:w="0" w:type="auto"/>
          </w:tcPr>
          <w:p w:rsidR="00EE7FB0" w:rsidRPr="00230200" w:rsidRDefault="00EE7FB0" w:rsidP="000E76F4">
            <w:pPr>
              <w:spacing w:line="240" w:lineRule="auto"/>
            </w:pPr>
            <w:r w:rsidRPr="00230200">
              <w:t>LONGTEXT</w:t>
            </w:r>
          </w:p>
        </w:tc>
        <w:tc>
          <w:tcPr>
            <w:tcW w:w="0" w:type="auto"/>
          </w:tcPr>
          <w:p w:rsidR="00EE7FB0" w:rsidRPr="00230200" w:rsidRDefault="00EE7FB0" w:rsidP="000E76F4">
            <w:pPr>
              <w:spacing w:line="240" w:lineRule="auto"/>
            </w:pPr>
            <w:r w:rsidRPr="00230200">
              <w:t>Stores the description of article, which can be of few lines.</w:t>
            </w:r>
          </w:p>
        </w:tc>
      </w:tr>
      <w:tr w:rsidR="00EE7FB0" w:rsidRPr="00230200" w:rsidTr="000E76F4">
        <w:tc>
          <w:tcPr>
            <w:tcW w:w="0" w:type="auto"/>
          </w:tcPr>
          <w:p w:rsidR="00EE7FB0" w:rsidRPr="00230200" w:rsidRDefault="00EE7FB0" w:rsidP="000E76F4">
            <w:pPr>
              <w:spacing w:line="240" w:lineRule="auto"/>
            </w:pPr>
            <w:r w:rsidRPr="00230200">
              <w:t>Link</w:t>
            </w:r>
          </w:p>
        </w:tc>
        <w:tc>
          <w:tcPr>
            <w:tcW w:w="0" w:type="auto"/>
          </w:tcPr>
          <w:p w:rsidR="00EE7FB0" w:rsidRPr="00230200" w:rsidRDefault="00EE7FB0" w:rsidP="000E76F4">
            <w:pPr>
              <w:spacing w:line="240" w:lineRule="auto"/>
            </w:pPr>
            <w:r w:rsidRPr="00230200">
              <w:t>MEDIUMTEXT</w:t>
            </w:r>
          </w:p>
        </w:tc>
        <w:tc>
          <w:tcPr>
            <w:tcW w:w="0" w:type="auto"/>
          </w:tcPr>
          <w:p w:rsidR="00EE7FB0" w:rsidRPr="00230200" w:rsidRDefault="00EE7FB0" w:rsidP="000E76F4">
            <w:pPr>
              <w:spacing w:line="240" w:lineRule="auto"/>
            </w:pPr>
            <w:r w:rsidRPr="00230200">
              <w:t>Stores the link of RCP website, so that user can open article published in RealClearPolitics from search tool.</w:t>
            </w:r>
          </w:p>
        </w:tc>
      </w:tr>
      <w:tr w:rsidR="00EE7FB0" w:rsidRPr="00230200" w:rsidTr="000E76F4">
        <w:tc>
          <w:tcPr>
            <w:tcW w:w="0" w:type="auto"/>
          </w:tcPr>
          <w:p w:rsidR="00EE7FB0" w:rsidRPr="00230200" w:rsidRDefault="00EE7FB0" w:rsidP="000E76F4">
            <w:pPr>
              <w:spacing w:line="240" w:lineRule="auto"/>
            </w:pPr>
            <w:r w:rsidRPr="00230200">
              <w:t>OriginalLink</w:t>
            </w:r>
          </w:p>
        </w:tc>
        <w:tc>
          <w:tcPr>
            <w:tcW w:w="0" w:type="auto"/>
          </w:tcPr>
          <w:p w:rsidR="00EE7FB0" w:rsidRPr="00230200" w:rsidRDefault="00EE7FB0" w:rsidP="000E76F4">
            <w:pPr>
              <w:spacing w:line="240" w:lineRule="auto"/>
            </w:pPr>
            <w:r w:rsidRPr="00230200">
              <w:t>MEDIUMTEXT</w:t>
            </w:r>
          </w:p>
        </w:tc>
        <w:tc>
          <w:tcPr>
            <w:tcW w:w="0" w:type="auto"/>
          </w:tcPr>
          <w:p w:rsidR="00EE7FB0" w:rsidRPr="00230200" w:rsidRDefault="00EE7FB0" w:rsidP="000E76F4">
            <w:pPr>
              <w:spacing w:line="240" w:lineRule="auto"/>
            </w:pPr>
            <w:r w:rsidRPr="00230200">
              <w:t>Stores the original link of the source website, so that user can open original article published by any respective from search tool.</w:t>
            </w:r>
          </w:p>
        </w:tc>
      </w:tr>
      <w:tr w:rsidR="00EE7FB0" w:rsidRPr="00230200" w:rsidTr="000E76F4">
        <w:tc>
          <w:tcPr>
            <w:tcW w:w="0" w:type="auto"/>
          </w:tcPr>
          <w:p w:rsidR="00EE7FB0" w:rsidRPr="00230200" w:rsidRDefault="00EE7FB0" w:rsidP="000E76F4">
            <w:pPr>
              <w:spacing w:line="240" w:lineRule="auto"/>
            </w:pPr>
            <w:r w:rsidRPr="00230200">
              <w:t>AuthorId</w:t>
            </w:r>
          </w:p>
        </w:tc>
        <w:tc>
          <w:tcPr>
            <w:tcW w:w="0" w:type="auto"/>
          </w:tcPr>
          <w:p w:rsidR="00EE7FB0" w:rsidRPr="00230200" w:rsidRDefault="00EE7FB0" w:rsidP="000E76F4">
            <w:pPr>
              <w:spacing w:line="240" w:lineRule="auto"/>
            </w:pPr>
            <w:r w:rsidRPr="00230200">
              <w:t>INT(11)</w:t>
            </w:r>
          </w:p>
        </w:tc>
        <w:tc>
          <w:tcPr>
            <w:tcW w:w="0" w:type="auto"/>
          </w:tcPr>
          <w:p w:rsidR="00EE7FB0" w:rsidRPr="00230200" w:rsidRDefault="00EE7FB0" w:rsidP="000E76F4">
            <w:pPr>
              <w:spacing w:line="240" w:lineRule="auto"/>
            </w:pPr>
            <w:r w:rsidRPr="00230200">
              <w:t>This is FOREIGN KEY attached with Id field of author table.</w:t>
            </w:r>
          </w:p>
        </w:tc>
      </w:tr>
      <w:tr w:rsidR="00EE7FB0" w:rsidRPr="00230200" w:rsidTr="000E76F4">
        <w:tc>
          <w:tcPr>
            <w:tcW w:w="0" w:type="auto"/>
          </w:tcPr>
          <w:p w:rsidR="00EE7FB0" w:rsidRPr="00230200" w:rsidRDefault="00EE7FB0" w:rsidP="000E76F4">
            <w:pPr>
              <w:spacing w:line="240" w:lineRule="auto"/>
            </w:pPr>
            <w:r w:rsidRPr="00230200">
              <w:t>AgencyId</w:t>
            </w:r>
          </w:p>
        </w:tc>
        <w:tc>
          <w:tcPr>
            <w:tcW w:w="0" w:type="auto"/>
          </w:tcPr>
          <w:p w:rsidR="00EE7FB0" w:rsidRPr="00230200" w:rsidRDefault="00EE7FB0" w:rsidP="000E76F4">
            <w:pPr>
              <w:spacing w:line="240" w:lineRule="auto"/>
            </w:pPr>
            <w:r w:rsidRPr="00230200">
              <w:t>INT(11)</w:t>
            </w:r>
          </w:p>
        </w:tc>
        <w:tc>
          <w:tcPr>
            <w:tcW w:w="0" w:type="auto"/>
          </w:tcPr>
          <w:p w:rsidR="00EE7FB0" w:rsidRPr="00230200" w:rsidRDefault="00EE7FB0" w:rsidP="000E76F4">
            <w:pPr>
              <w:spacing w:line="240" w:lineRule="auto"/>
            </w:pPr>
            <w:r w:rsidRPr="00230200">
              <w:t>This is FOREIGN KEY attached with Id field of agency table.</w:t>
            </w:r>
          </w:p>
        </w:tc>
      </w:tr>
      <w:tr w:rsidR="00EE7FB0" w:rsidRPr="00230200" w:rsidTr="000E76F4">
        <w:tc>
          <w:tcPr>
            <w:tcW w:w="0" w:type="auto"/>
          </w:tcPr>
          <w:p w:rsidR="00EE7FB0" w:rsidRPr="00230200" w:rsidRDefault="00EE7FB0" w:rsidP="000E76F4">
            <w:pPr>
              <w:spacing w:line="240" w:lineRule="auto"/>
            </w:pPr>
            <w:r w:rsidRPr="00230200">
              <w:t>Views</w:t>
            </w:r>
          </w:p>
        </w:tc>
        <w:tc>
          <w:tcPr>
            <w:tcW w:w="0" w:type="auto"/>
          </w:tcPr>
          <w:p w:rsidR="00EE7FB0" w:rsidRPr="00230200" w:rsidRDefault="00EE7FB0" w:rsidP="000E76F4">
            <w:pPr>
              <w:spacing w:line="240" w:lineRule="auto"/>
            </w:pPr>
            <w:r w:rsidRPr="00230200">
              <w:t>INT(11)</w:t>
            </w:r>
          </w:p>
        </w:tc>
        <w:tc>
          <w:tcPr>
            <w:tcW w:w="0" w:type="auto"/>
          </w:tcPr>
          <w:p w:rsidR="00EE7FB0" w:rsidRPr="00230200" w:rsidRDefault="00EE7FB0" w:rsidP="000E76F4">
            <w:pPr>
              <w:spacing w:line="240" w:lineRule="auto"/>
            </w:pPr>
            <w:r w:rsidRPr="00230200">
              <w:t>Maintain the number of views; this field will be incremented by one, when any user opens the story to read.</w:t>
            </w:r>
          </w:p>
        </w:tc>
      </w:tr>
    </w:tbl>
    <w:p w:rsidR="005B43F7" w:rsidRDefault="005B43F7" w:rsidP="000E76F4"/>
    <w:p w:rsidR="005B43F7" w:rsidRPr="00230200" w:rsidRDefault="005B43F7" w:rsidP="005B43F7">
      <w:pPr>
        <w:pStyle w:val="Heading1"/>
      </w:pPr>
      <w:bookmarkStart w:id="150" w:name="_Toc307009048"/>
      <w:bookmarkStart w:id="151" w:name="_Toc437005549"/>
      <w:r w:rsidRPr="00230200">
        <w:t xml:space="preserve">3.2 Crawler </w:t>
      </w:r>
      <w:r>
        <w:t>a</w:t>
      </w:r>
      <w:r w:rsidRPr="00230200">
        <w:t>nd Feed Parser</w:t>
      </w:r>
      <w:bookmarkEnd w:id="150"/>
      <w:bookmarkEnd w:id="151"/>
    </w:p>
    <w:p w:rsidR="005B43F7" w:rsidRPr="00230200" w:rsidRDefault="005B43F7" w:rsidP="005B43F7">
      <w:r>
        <w:tab/>
      </w:r>
      <w:r w:rsidRPr="00230200">
        <w:t>Crawler and Feed Parser use the same structure (code) of the project to insert story, author and agency into the database. The section in which they differ is the way they both parse data for stories. Crawler start crawling website since 2008 and continue till Oct 2015, by opening the link to RealClearPolitics that is in a specific format:</w:t>
      </w:r>
    </w:p>
    <w:p w:rsidR="005B43F7" w:rsidRPr="00230200" w:rsidRDefault="005B43F7" w:rsidP="005B43F7">
      <w:pPr>
        <w:jc w:val="center"/>
      </w:pPr>
      <w:r w:rsidRPr="00230200">
        <w:t>http://www.realclearpolitics.com/</w:t>
      </w:r>
      <w:r w:rsidRPr="00230200">
        <w:rPr>
          <w:b/>
        </w:rPr>
        <w:t>YEAR</w:t>
      </w:r>
      <w:r w:rsidRPr="00230200">
        <w:t>/</w:t>
      </w:r>
      <w:r w:rsidRPr="00230200">
        <w:rPr>
          <w:b/>
        </w:rPr>
        <w:t>MONTH</w:t>
      </w:r>
      <w:r w:rsidRPr="00230200">
        <w:t>/</w:t>
      </w:r>
      <w:r w:rsidRPr="00230200">
        <w:rPr>
          <w:b/>
        </w:rPr>
        <w:t>DAY</w:t>
      </w:r>
    </w:p>
    <w:p w:rsidR="000E76F4" w:rsidRPr="000E76F4" w:rsidRDefault="00EE7FB0" w:rsidP="000E76F4">
      <w:pPr>
        <w:pStyle w:val="Figure"/>
      </w:pPr>
      <w:bookmarkStart w:id="152" w:name="_Toc307009073"/>
      <w:r w:rsidRPr="00230200">
        <w:rPr>
          <w:noProof/>
        </w:rPr>
        <w:lastRenderedPageBreak/>
        <w:drawing>
          <wp:inline distT="0" distB="0" distL="0" distR="0" wp14:anchorId="24D7B089" wp14:editId="019C3D02">
            <wp:extent cx="5191125" cy="3581400"/>
            <wp:effectExtent l="0" t="0" r="9525" b="0"/>
            <wp:docPr id="17" name="Picture 17" descr="Macintosh HD:Users:Pratik:Downloads:crawler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tik:Downloads:crawler_Class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 t="2843" r="4130"/>
                    <a:stretch/>
                  </pic:blipFill>
                  <pic:spPr bwMode="auto">
                    <a:xfrm>
                      <a:off x="0" y="0"/>
                      <a:ext cx="5196491" cy="3585102"/>
                    </a:xfrm>
                    <a:prstGeom prst="rect">
                      <a:avLst/>
                    </a:prstGeom>
                    <a:noFill/>
                    <a:ln>
                      <a:noFill/>
                    </a:ln>
                    <a:extLst>
                      <a:ext uri="{53640926-AAD7-44D8-BBD7-CCE9431645EC}">
                        <a14:shadowObscured xmlns:a14="http://schemas.microsoft.com/office/drawing/2010/main"/>
                      </a:ext>
                    </a:extLst>
                  </pic:spPr>
                </pic:pic>
              </a:graphicData>
            </a:graphic>
          </wp:inline>
        </w:drawing>
      </w:r>
    </w:p>
    <w:p w:rsidR="00EE7FB0" w:rsidRDefault="00EE7FB0" w:rsidP="000E76F4">
      <w:pPr>
        <w:pStyle w:val="Caption"/>
        <w:ind w:left="450"/>
      </w:pPr>
      <w:bookmarkStart w:id="153" w:name="_Toc437005509"/>
      <w:r w:rsidRPr="00230200">
        <w:t>Figure 3.2</w:t>
      </w:r>
      <w:r w:rsidR="000E76F4">
        <w:t>.</w:t>
      </w:r>
      <w:r w:rsidRPr="00230200">
        <w:t xml:space="preserve"> Structure of web crawler and feed parser</w:t>
      </w:r>
      <w:bookmarkEnd w:id="152"/>
      <w:bookmarkEnd w:id="153"/>
    </w:p>
    <w:p w:rsidR="005B43F7" w:rsidRPr="00230200" w:rsidRDefault="005B43F7" w:rsidP="005B43F7">
      <w:r w:rsidRPr="00230200">
        <w:t>Feed Parser uses the fixed RSS feed link that is officially provided by RealClearPolitics. RSS feed links share data in XML format. Below is the RSS link from where data is retrieved on a daily basis:</w:t>
      </w:r>
    </w:p>
    <w:p w:rsidR="005B43F7" w:rsidRPr="00230200" w:rsidRDefault="005B43F7" w:rsidP="005B43F7">
      <w:pPr>
        <w:jc w:val="center"/>
      </w:pPr>
      <w:r w:rsidRPr="00230200">
        <w:t>http://feeds.feedburner.com/realclearpolitics/qlMj</w:t>
      </w:r>
    </w:p>
    <w:p w:rsidR="00EE7FB0" w:rsidRPr="00230200" w:rsidRDefault="00EE7FB0" w:rsidP="000E76F4">
      <w:pPr>
        <w:pStyle w:val="Heading2"/>
      </w:pPr>
      <w:bookmarkStart w:id="154" w:name="_Toc307009049"/>
      <w:bookmarkStart w:id="155" w:name="_Toc437005550"/>
      <w:r w:rsidRPr="00230200">
        <w:t>3.2.1</w:t>
      </w:r>
      <w:r w:rsidR="000E76F4" w:rsidRPr="00230200">
        <w:t xml:space="preserve"> Data Classes</w:t>
      </w:r>
      <w:bookmarkEnd w:id="154"/>
      <w:bookmarkEnd w:id="155"/>
    </w:p>
    <w:p w:rsidR="005B43F7" w:rsidRDefault="005B43F7" w:rsidP="005B43F7">
      <w:pPr>
        <w:pStyle w:val="Heading3"/>
      </w:pPr>
      <w:bookmarkStart w:id="156" w:name="_Toc437005551"/>
      <w:r>
        <w:t>3.2.1.1 Author.py</w:t>
      </w:r>
      <w:bookmarkEnd w:id="156"/>
    </w:p>
    <w:p w:rsidR="00EE7FB0" w:rsidRPr="00230200" w:rsidRDefault="005B43F7" w:rsidP="000E76F4">
      <w:r>
        <w:tab/>
      </w:r>
      <w:r w:rsidR="00EE7FB0" w:rsidRPr="00230200">
        <w:t>Defines the data fields that are related to author table. Always used to create an object of the Author.</w:t>
      </w:r>
    </w:p>
    <w:p w:rsidR="00EE7FB0" w:rsidRPr="00230200" w:rsidRDefault="00EE7FB0" w:rsidP="00EE7FB0">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Common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Common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Author</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def </w:t>
      </w:r>
      <w:r w:rsidRPr="00230200">
        <w:rPr>
          <w:rFonts w:ascii="Times New Roman" w:hAnsi="Times New Roman" w:cs="Times New Roman"/>
          <w:b/>
          <w:bCs/>
          <w:color w:val="990000"/>
          <w:sz w:val="24"/>
          <w:szCs w:val="24"/>
        </w:rPr>
        <w:t>__init__</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name)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 xml:space="preserve">.authorId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authorId</w:t>
      </w:r>
      <w:r w:rsidRPr="00230200">
        <w:rPr>
          <w:rFonts w:ascii="Times New Roman" w:hAnsi="Times New Roman" w:cs="Times New Roman"/>
          <w:color w:val="333333"/>
          <w:sz w:val="24"/>
          <w:szCs w:val="24"/>
        </w:rPr>
        <w:br/>
        <w:t xml:space="preserve">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 xml:space="preserve">.name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Common.processStringForSqlQuery(name)</w:t>
      </w:r>
    </w:p>
    <w:p w:rsidR="00EE7FB0" w:rsidRPr="00230200" w:rsidRDefault="00EE7FB0" w:rsidP="00EE7FB0"/>
    <w:p w:rsidR="005B43F7" w:rsidRDefault="005B43F7" w:rsidP="005B43F7">
      <w:pPr>
        <w:pStyle w:val="Heading3"/>
      </w:pPr>
      <w:bookmarkStart w:id="157" w:name="_Toc437005552"/>
      <w:r>
        <w:lastRenderedPageBreak/>
        <w:t>3.2.1.2 Agency.py</w:t>
      </w:r>
      <w:bookmarkEnd w:id="157"/>
    </w:p>
    <w:p w:rsidR="00EE7FB0" w:rsidRPr="00230200" w:rsidRDefault="005B43F7" w:rsidP="00EE7FB0">
      <w:r>
        <w:tab/>
      </w:r>
      <w:r w:rsidR="00EE7FB0" w:rsidRPr="00230200">
        <w:t>Defines the data fields that are related to agency table. Always used to create an object of the Agency.</w:t>
      </w:r>
    </w:p>
    <w:p w:rsidR="00EE7FB0" w:rsidRPr="00230200" w:rsidRDefault="00EE7FB0" w:rsidP="00EE7FB0">
      <w:pPr>
        <w:rPr>
          <w:color w:val="333333"/>
        </w:rPr>
      </w:pPr>
      <w:r w:rsidRPr="00230200">
        <w:rPr>
          <w:color w:val="333333"/>
        </w:rPr>
        <w:t xml:space="preserve">__author__ </w:t>
      </w:r>
      <w:r w:rsidRPr="00230200">
        <w:rPr>
          <w:b/>
          <w:bCs/>
          <w:color w:val="333333"/>
        </w:rPr>
        <w:t xml:space="preserve">= </w:t>
      </w:r>
      <w:r w:rsidRPr="00230200">
        <w:rPr>
          <w:color w:val="DD1144"/>
        </w:rPr>
        <w:t>'Pratik'</w:t>
      </w:r>
      <w:r w:rsidRPr="00230200">
        <w:rPr>
          <w:color w:val="DD1144"/>
        </w:rPr>
        <w:br/>
      </w:r>
      <w:r w:rsidRPr="00230200">
        <w:rPr>
          <w:b/>
          <w:bCs/>
          <w:color w:val="333333"/>
        </w:rPr>
        <w:t xml:space="preserve">from </w:t>
      </w:r>
      <w:r w:rsidRPr="00230200">
        <w:rPr>
          <w:color w:val="333333"/>
        </w:rPr>
        <w:t xml:space="preserve">Common </w:t>
      </w:r>
      <w:r w:rsidRPr="00230200">
        <w:rPr>
          <w:b/>
          <w:bCs/>
          <w:color w:val="333333"/>
        </w:rPr>
        <w:t xml:space="preserve">import </w:t>
      </w:r>
      <w:r w:rsidRPr="00230200">
        <w:rPr>
          <w:color w:val="333333"/>
        </w:rPr>
        <w:t>Common</w:t>
      </w:r>
      <w:r w:rsidRPr="00230200">
        <w:rPr>
          <w:color w:val="333333"/>
        </w:rPr>
        <w:br/>
      </w:r>
      <w:r w:rsidRPr="00230200">
        <w:rPr>
          <w:color w:val="333333"/>
        </w:rPr>
        <w:br/>
      </w:r>
      <w:r w:rsidRPr="00230200">
        <w:rPr>
          <w:b/>
          <w:bCs/>
          <w:color w:val="333333"/>
        </w:rPr>
        <w:t xml:space="preserve">class </w:t>
      </w:r>
      <w:r w:rsidRPr="00230200">
        <w:rPr>
          <w:b/>
          <w:bCs/>
          <w:color w:val="445588"/>
        </w:rPr>
        <w:t>Agency</w:t>
      </w:r>
      <w:r w:rsidRPr="00230200">
        <w:rPr>
          <w:b/>
          <w:bCs/>
          <w:color w:val="333333"/>
        </w:rPr>
        <w:t>:</w:t>
      </w:r>
      <w:r w:rsidRPr="00230200">
        <w:rPr>
          <w:b/>
          <w:bCs/>
          <w:color w:val="333333"/>
        </w:rPr>
        <w:br/>
        <w:t xml:space="preserve">    def </w:t>
      </w:r>
      <w:r w:rsidRPr="00230200">
        <w:rPr>
          <w:b/>
          <w:bCs/>
          <w:color w:val="990000"/>
        </w:rPr>
        <w:t>__init__</w:t>
      </w:r>
      <w:r w:rsidRPr="00230200">
        <w:rPr>
          <w:color w:val="333333"/>
        </w:rPr>
        <w:t>(</w:t>
      </w:r>
      <w:r w:rsidRPr="00230200">
        <w:rPr>
          <w:color w:val="0086B3"/>
        </w:rPr>
        <w:t>self</w:t>
      </w:r>
      <w:r w:rsidRPr="00230200">
        <w:rPr>
          <w:color w:val="CC7832"/>
        </w:rPr>
        <w:t xml:space="preserve">, </w:t>
      </w:r>
      <w:r w:rsidRPr="00230200">
        <w:rPr>
          <w:color w:val="333333"/>
        </w:rPr>
        <w:t>agencyId</w:t>
      </w:r>
      <w:r w:rsidRPr="00230200">
        <w:rPr>
          <w:color w:val="CC7832"/>
        </w:rPr>
        <w:t xml:space="preserve">, </w:t>
      </w:r>
      <w:r w:rsidRPr="00230200">
        <w:rPr>
          <w:color w:val="333333"/>
        </w:rPr>
        <w:t>agencyName)</w:t>
      </w:r>
      <w:r w:rsidRPr="00230200">
        <w:rPr>
          <w:b/>
          <w:bCs/>
          <w:color w:val="333333"/>
        </w:rPr>
        <w:t>:</w:t>
      </w:r>
      <w:r w:rsidRPr="00230200">
        <w:rPr>
          <w:b/>
          <w:bCs/>
          <w:color w:val="333333"/>
        </w:rPr>
        <w:br/>
        <w:t xml:space="preserve">        </w:t>
      </w:r>
      <w:r w:rsidRPr="00230200">
        <w:rPr>
          <w:color w:val="0086B3"/>
        </w:rPr>
        <w:t>self</w:t>
      </w:r>
      <w:r w:rsidRPr="00230200">
        <w:rPr>
          <w:color w:val="333333"/>
        </w:rPr>
        <w:t xml:space="preserve">.id </w:t>
      </w:r>
      <w:r w:rsidRPr="00230200">
        <w:rPr>
          <w:b/>
          <w:bCs/>
          <w:color w:val="333333"/>
        </w:rPr>
        <w:t xml:space="preserve">= </w:t>
      </w:r>
      <w:r w:rsidRPr="00230200">
        <w:rPr>
          <w:color w:val="333333"/>
        </w:rPr>
        <w:t>agencyId</w:t>
      </w:r>
      <w:r w:rsidRPr="00230200">
        <w:rPr>
          <w:color w:val="333333"/>
        </w:rPr>
        <w:br/>
        <w:t xml:space="preserve">        </w:t>
      </w:r>
      <w:r w:rsidRPr="00230200">
        <w:rPr>
          <w:color w:val="0086B3"/>
        </w:rPr>
        <w:t>self</w:t>
      </w:r>
      <w:r w:rsidRPr="00230200">
        <w:rPr>
          <w:color w:val="333333"/>
        </w:rPr>
        <w:t xml:space="preserve">.name </w:t>
      </w:r>
      <w:r w:rsidRPr="00230200">
        <w:rPr>
          <w:b/>
          <w:bCs/>
          <w:color w:val="333333"/>
        </w:rPr>
        <w:t xml:space="preserve">= </w:t>
      </w:r>
      <w:r w:rsidRPr="00230200">
        <w:rPr>
          <w:color w:val="333333"/>
        </w:rPr>
        <w:t>Common.processStringForSqlQuery(agencyName)</w:t>
      </w:r>
    </w:p>
    <w:p w:rsidR="005B43F7" w:rsidRDefault="005B43F7" w:rsidP="005B43F7">
      <w:pPr>
        <w:pStyle w:val="Heading3"/>
      </w:pPr>
      <w:bookmarkStart w:id="158" w:name="_Toc437005553"/>
      <w:r>
        <w:t>3.2.1.3 Story.py</w:t>
      </w:r>
      <w:bookmarkEnd w:id="158"/>
    </w:p>
    <w:p w:rsidR="00EE7FB0" w:rsidRPr="00230200" w:rsidRDefault="005B43F7" w:rsidP="00EE7FB0">
      <w:r>
        <w:rPr>
          <w:b/>
        </w:rPr>
        <w:tab/>
      </w:r>
      <w:r w:rsidR="00EE7FB0" w:rsidRPr="00230200">
        <w:t>Defines the data fields that are related to Story table. Used to create an object of the Story.</w:t>
      </w:r>
    </w:p>
    <w:p w:rsidR="00EE7FB0" w:rsidRPr="00230200" w:rsidRDefault="00EE7FB0" w:rsidP="00EE7FB0">
      <w:pPr>
        <w:rPr>
          <w:color w:val="333333"/>
        </w:rPr>
      </w:pPr>
      <w:r w:rsidRPr="00230200">
        <w:rPr>
          <w:color w:val="333333"/>
        </w:rPr>
        <w:t xml:space="preserve">__author__ </w:t>
      </w:r>
      <w:r w:rsidRPr="00230200">
        <w:rPr>
          <w:b/>
          <w:bCs/>
          <w:color w:val="333333"/>
        </w:rPr>
        <w:t xml:space="preserve">= </w:t>
      </w:r>
      <w:r w:rsidRPr="00230200">
        <w:rPr>
          <w:color w:val="DD1144"/>
        </w:rPr>
        <w:t>'Pratik'</w:t>
      </w:r>
      <w:r w:rsidRPr="00230200">
        <w:rPr>
          <w:color w:val="DD1144"/>
        </w:rPr>
        <w:br/>
      </w:r>
      <w:r w:rsidRPr="00230200">
        <w:rPr>
          <w:b/>
          <w:bCs/>
          <w:color w:val="333333"/>
        </w:rPr>
        <w:t xml:space="preserve">from </w:t>
      </w:r>
      <w:r w:rsidRPr="00230200">
        <w:rPr>
          <w:color w:val="333333"/>
        </w:rPr>
        <w:t xml:space="preserve">Common </w:t>
      </w:r>
      <w:r w:rsidRPr="00230200">
        <w:rPr>
          <w:b/>
          <w:bCs/>
          <w:color w:val="333333"/>
        </w:rPr>
        <w:t xml:space="preserve">import </w:t>
      </w:r>
      <w:r w:rsidRPr="00230200">
        <w:rPr>
          <w:color w:val="333333"/>
        </w:rPr>
        <w:t>Common</w:t>
      </w:r>
      <w:r w:rsidRPr="00230200">
        <w:rPr>
          <w:color w:val="333333"/>
        </w:rPr>
        <w:br/>
      </w:r>
      <w:r w:rsidRPr="00230200">
        <w:rPr>
          <w:color w:val="333333"/>
        </w:rPr>
        <w:br/>
      </w:r>
      <w:r w:rsidRPr="00230200">
        <w:rPr>
          <w:b/>
          <w:bCs/>
          <w:color w:val="333333"/>
        </w:rPr>
        <w:t xml:space="preserve">class </w:t>
      </w:r>
      <w:r w:rsidRPr="00230200">
        <w:rPr>
          <w:b/>
          <w:bCs/>
          <w:color w:val="445588"/>
        </w:rPr>
        <w:t>Story</w:t>
      </w:r>
      <w:r w:rsidRPr="00230200">
        <w:rPr>
          <w:b/>
          <w:bCs/>
          <w:color w:val="333333"/>
        </w:rPr>
        <w:t>:</w:t>
      </w:r>
      <w:r w:rsidRPr="00230200">
        <w:rPr>
          <w:b/>
          <w:bCs/>
          <w:color w:val="333333"/>
        </w:rPr>
        <w:br/>
        <w:t xml:space="preserve">    def </w:t>
      </w:r>
      <w:r w:rsidRPr="00230200">
        <w:rPr>
          <w:b/>
          <w:bCs/>
          <w:color w:val="990000"/>
        </w:rPr>
        <w:t>__init__</w:t>
      </w:r>
      <w:r w:rsidRPr="00230200">
        <w:rPr>
          <w:color w:val="333333"/>
        </w:rPr>
        <w:t>(</w:t>
      </w:r>
      <w:r w:rsidRPr="00230200">
        <w:rPr>
          <w:color w:val="0086B3"/>
        </w:rPr>
        <w:t>self</w:t>
      </w:r>
      <w:r w:rsidRPr="00230200">
        <w:rPr>
          <w:color w:val="CC7832"/>
        </w:rPr>
        <w:t xml:space="preserve">, </w:t>
      </w:r>
      <w:r w:rsidRPr="00230200">
        <w:rPr>
          <w:color w:val="333333"/>
        </w:rPr>
        <w:t>storyId</w:t>
      </w:r>
      <w:r w:rsidRPr="00230200">
        <w:rPr>
          <w:color w:val="CC7832"/>
        </w:rPr>
        <w:t xml:space="preserve">, </w:t>
      </w:r>
      <w:r w:rsidRPr="00230200">
        <w:rPr>
          <w:color w:val="333333"/>
        </w:rPr>
        <w:t>storyTitle</w:t>
      </w:r>
      <w:r w:rsidRPr="00230200">
        <w:rPr>
          <w:color w:val="CC7832"/>
        </w:rPr>
        <w:t xml:space="preserve">, </w:t>
      </w:r>
      <w:r w:rsidRPr="00230200">
        <w:rPr>
          <w:color w:val="333333"/>
        </w:rPr>
        <w:t>storyPubDate</w:t>
      </w:r>
      <w:r w:rsidRPr="00230200">
        <w:rPr>
          <w:color w:val="CC7832"/>
        </w:rPr>
        <w:t xml:space="preserve">, </w:t>
      </w:r>
      <w:r w:rsidRPr="00230200">
        <w:rPr>
          <w:color w:val="333333"/>
        </w:rPr>
        <w:t>storyDesc</w:t>
      </w:r>
      <w:r w:rsidRPr="00230200">
        <w:rPr>
          <w:color w:val="CC7832"/>
        </w:rPr>
        <w:t xml:space="preserve">, </w:t>
      </w:r>
      <w:r w:rsidRPr="00230200">
        <w:rPr>
          <w:color w:val="333333"/>
        </w:rPr>
        <w:t>storyLink</w:t>
      </w:r>
      <w:r w:rsidRPr="00230200">
        <w:rPr>
          <w:color w:val="CC7832"/>
        </w:rPr>
        <w:t xml:space="preserve">, </w:t>
      </w:r>
      <w:r w:rsidRPr="00230200">
        <w:rPr>
          <w:color w:val="333333"/>
        </w:rPr>
        <w:t>storyOrgLink</w:t>
      </w:r>
      <w:r w:rsidRPr="00230200">
        <w:rPr>
          <w:color w:val="CC7832"/>
        </w:rPr>
        <w:t xml:space="preserve">, </w:t>
      </w:r>
      <w:r w:rsidRPr="00230200">
        <w:rPr>
          <w:color w:val="333333"/>
        </w:rPr>
        <w:t>storyAuthorId</w:t>
      </w:r>
      <w:r w:rsidRPr="00230200">
        <w:rPr>
          <w:color w:val="CC7832"/>
        </w:rPr>
        <w:t>,</w:t>
      </w:r>
      <w:r w:rsidRPr="00230200">
        <w:rPr>
          <w:color w:val="333333"/>
        </w:rPr>
        <w:t>storyAgencyId)</w:t>
      </w:r>
      <w:r w:rsidRPr="00230200">
        <w:rPr>
          <w:b/>
          <w:bCs/>
          <w:color w:val="333333"/>
        </w:rPr>
        <w:t>:</w:t>
      </w:r>
      <w:r w:rsidRPr="00230200">
        <w:rPr>
          <w:b/>
          <w:bCs/>
          <w:color w:val="333333"/>
        </w:rPr>
        <w:br/>
        <w:t xml:space="preserve">        </w:t>
      </w:r>
      <w:r w:rsidRPr="00230200">
        <w:rPr>
          <w:color w:val="0086B3"/>
        </w:rPr>
        <w:t>self</w:t>
      </w:r>
      <w:r w:rsidRPr="00230200">
        <w:rPr>
          <w:color w:val="333333"/>
        </w:rPr>
        <w:t xml:space="preserve">.id </w:t>
      </w:r>
      <w:r w:rsidRPr="00230200">
        <w:rPr>
          <w:b/>
          <w:bCs/>
          <w:color w:val="333333"/>
        </w:rPr>
        <w:t xml:space="preserve">= </w:t>
      </w:r>
      <w:r w:rsidRPr="00230200">
        <w:rPr>
          <w:color w:val="333333"/>
        </w:rPr>
        <w:t>storyId</w:t>
      </w:r>
      <w:r w:rsidRPr="00230200">
        <w:rPr>
          <w:color w:val="333333"/>
        </w:rPr>
        <w:br/>
        <w:t xml:space="preserve">        </w:t>
      </w:r>
      <w:r w:rsidRPr="00230200">
        <w:rPr>
          <w:color w:val="0086B3"/>
        </w:rPr>
        <w:t>self</w:t>
      </w:r>
      <w:r w:rsidRPr="00230200">
        <w:rPr>
          <w:color w:val="333333"/>
        </w:rPr>
        <w:t xml:space="preserve">.title </w:t>
      </w:r>
      <w:r w:rsidRPr="00230200">
        <w:rPr>
          <w:b/>
          <w:bCs/>
          <w:color w:val="333333"/>
        </w:rPr>
        <w:t xml:space="preserve">= </w:t>
      </w:r>
      <w:r w:rsidRPr="00230200">
        <w:rPr>
          <w:color w:val="333333"/>
        </w:rPr>
        <w:t>Common.processStringForSqlQuery(storyTitle)</w:t>
      </w:r>
      <w:r w:rsidRPr="00230200">
        <w:rPr>
          <w:color w:val="333333"/>
        </w:rPr>
        <w:br/>
        <w:t xml:space="preserve">        </w:t>
      </w:r>
      <w:r w:rsidRPr="00230200">
        <w:rPr>
          <w:color w:val="0086B3"/>
        </w:rPr>
        <w:t>self</w:t>
      </w:r>
      <w:r w:rsidRPr="00230200">
        <w:rPr>
          <w:color w:val="333333"/>
        </w:rPr>
        <w:t xml:space="preserve">.pubDate </w:t>
      </w:r>
      <w:r w:rsidRPr="00230200">
        <w:rPr>
          <w:b/>
          <w:bCs/>
          <w:color w:val="333333"/>
        </w:rPr>
        <w:t xml:space="preserve">= </w:t>
      </w:r>
      <w:r w:rsidRPr="00230200">
        <w:rPr>
          <w:color w:val="333333"/>
        </w:rPr>
        <w:t>storyPubDate</w:t>
      </w:r>
      <w:r w:rsidRPr="00230200">
        <w:rPr>
          <w:color w:val="333333"/>
        </w:rPr>
        <w:br/>
        <w:t xml:space="preserve">        </w:t>
      </w:r>
      <w:r w:rsidRPr="00230200">
        <w:rPr>
          <w:color w:val="0086B3"/>
        </w:rPr>
        <w:t>self</w:t>
      </w:r>
      <w:r w:rsidRPr="00230200">
        <w:rPr>
          <w:color w:val="333333"/>
        </w:rPr>
        <w:t xml:space="preserve">.description </w:t>
      </w:r>
      <w:r w:rsidRPr="00230200">
        <w:rPr>
          <w:b/>
          <w:bCs/>
          <w:color w:val="333333"/>
        </w:rPr>
        <w:t xml:space="preserve">= </w:t>
      </w:r>
      <w:r w:rsidRPr="00230200">
        <w:rPr>
          <w:color w:val="333333"/>
        </w:rPr>
        <w:t>Common.processStringForSqlQuery(storyDesc)</w:t>
      </w:r>
      <w:r w:rsidRPr="00230200">
        <w:rPr>
          <w:color w:val="333333"/>
        </w:rPr>
        <w:br/>
        <w:t xml:space="preserve">        </w:t>
      </w:r>
      <w:r w:rsidRPr="00230200">
        <w:rPr>
          <w:color w:val="0086B3"/>
        </w:rPr>
        <w:t>self</w:t>
      </w:r>
      <w:r w:rsidRPr="00230200">
        <w:rPr>
          <w:color w:val="333333"/>
        </w:rPr>
        <w:t xml:space="preserve">.link </w:t>
      </w:r>
      <w:r w:rsidRPr="00230200">
        <w:rPr>
          <w:b/>
          <w:bCs/>
          <w:color w:val="333333"/>
        </w:rPr>
        <w:t xml:space="preserve">= </w:t>
      </w:r>
      <w:r w:rsidRPr="00230200">
        <w:rPr>
          <w:color w:val="333333"/>
        </w:rPr>
        <w:t>Common.processStringForSqlQuery(storyLink)</w:t>
      </w:r>
      <w:r w:rsidRPr="00230200">
        <w:rPr>
          <w:color w:val="333333"/>
        </w:rPr>
        <w:br/>
        <w:t xml:space="preserve">        </w:t>
      </w:r>
      <w:r w:rsidRPr="00230200">
        <w:rPr>
          <w:color w:val="0086B3"/>
        </w:rPr>
        <w:t>self</w:t>
      </w:r>
      <w:r w:rsidRPr="00230200">
        <w:rPr>
          <w:color w:val="333333"/>
        </w:rPr>
        <w:t xml:space="preserve">.originalLink </w:t>
      </w:r>
      <w:r w:rsidRPr="00230200">
        <w:rPr>
          <w:b/>
          <w:bCs/>
          <w:color w:val="333333"/>
        </w:rPr>
        <w:t xml:space="preserve">= </w:t>
      </w:r>
      <w:r w:rsidRPr="00230200">
        <w:rPr>
          <w:color w:val="333333"/>
        </w:rPr>
        <w:t>Common.processStringForSqlQuery(storyOrgLink)</w:t>
      </w:r>
      <w:r w:rsidRPr="00230200">
        <w:rPr>
          <w:color w:val="333333"/>
        </w:rPr>
        <w:br/>
        <w:t xml:space="preserve">        </w:t>
      </w:r>
      <w:r w:rsidRPr="00230200">
        <w:rPr>
          <w:color w:val="0086B3"/>
        </w:rPr>
        <w:t>self</w:t>
      </w:r>
      <w:r w:rsidRPr="00230200">
        <w:rPr>
          <w:color w:val="333333"/>
        </w:rPr>
        <w:t xml:space="preserve">.authorId </w:t>
      </w:r>
      <w:r w:rsidRPr="00230200">
        <w:rPr>
          <w:b/>
          <w:bCs/>
          <w:color w:val="333333"/>
        </w:rPr>
        <w:t xml:space="preserve">= </w:t>
      </w:r>
      <w:r w:rsidRPr="00230200">
        <w:rPr>
          <w:color w:val="333333"/>
        </w:rPr>
        <w:t>storyAuthorId</w:t>
      </w:r>
      <w:r w:rsidRPr="00230200">
        <w:rPr>
          <w:color w:val="333333"/>
        </w:rPr>
        <w:br/>
        <w:t xml:space="preserve">        </w:t>
      </w:r>
      <w:r w:rsidRPr="00230200">
        <w:rPr>
          <w:color w:val="0086B3"/>
        </w:rPr>
        <w:t>self</w:t>
      </w:r>
      <w:r w:rsidRPr="00230200">
        <w:rPr>
          <w:color w:val="333333"/>
        </w:rPr>
        <w:t xml:space="preserve">.agencyId </w:t>
      </w:r>
      <w:r w:rsidRPr="00230200">
        <w:rPr>
          <w:b/>
          <w:bCs/>
          <w:color w:val="333333"/>
        </w:rPr>
        <w:t xml:space="preserve">= </w:t>
      </w:r>
      <w:r w:rsidRPr="00230200">
        <w:rPr>
          <w:color w:val="333333"/>
        </w:rPr>
        <w:t>storyAgencyId</w:t>
      </w:r>
    </w:p>
    <w:p w:rsidR="00EE7FB0" w:rsidRPr="00230200" w:rsidRDefault="00EE7FB0" w:rsidP="000E76F4">
      <w:pPr>
        <w:pStyle w:val="Heading2"/>
      </w:pPr>
      <w:bookmarkStart w:id="159" w:name="_Toc307009050"/>
      <w:bookmarkStart w:id="160" w:name="_Toc437005554"/>
      <w:r w:rsidRPr="00230200">
        <w:lastRenderedPageBreak/>
        <w:t xml:space="preserve">3.2.2 </w:t>
      </w:r>
      <w:r w:rsidR="000E76F4" w:rsidRPr="00230200">
        <w:t>Library Classes</w:t>
      </w:r>
      <w:bookmarkEnd w:id="159"/>
      <w:bookmarkEnd w:id="160"/>
    </w:p>
    <w:p w:rsidR="005C292C" w:rsidRDefault="005C292C" w:rsidP="005C292C">
      <w:pPr>
        <w:pStyle w:val="Heading3"/>
      </w:pPr>
      <w:bookmarkStart w:id="161" w:name="_Toc437005555"/>
      <w:r>
        <w:t>3.2.2.1 AuthorLib.py</w:t>
      </w:r>
      <w:bookmarkEnd w:id="161"/>
    </w:p>
    <w:p w:rsidR="00EE7FB0" w:rsidRPr="00230200" w:rsidRDefault="005C292C" w:rsidP="00EE7FB0">
      <w:r>
        <w:tab/>
      </w:r>
      <w:r w:rsidR="00EE7FB0" w:rsidRPr="00230200">
        <w:t>Defines all the function related to author such as inserting author into the database, checking whether author exists in the database, getting author data from database.</w:t>
      </w:r>
    </w:p>
    <w:p w:rsidR="00EE7FB0" w:rsidRPr="00230200" w:rsidRDefault="00EE7FB0" w:rsidP="00EE7FB0">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i/>
          <w:iCs/>
          <w:color w:val="999988"/>
          <w:sz w:val="24"/>
          <w:szCs w:val="24"/>
        </w:rPr>
        <w:t># contains all the function related to author</w:t>
      </w:r>
      <w:r w:rsidRPr="00230200">
        <w:rPr>
          <w:rFonts w:ascii="Times New Roman" w:hAnsi="Times New Roman" w:cs="Times New Roman"/>
          <w:i/>
          <w:iCs/>
          <w:color w:val="999988"/>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AuthorLib</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check whether author exists in database or not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authorExist</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count(*) from Author WHERE Name='{0}'"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cursor.fetchone()</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counter[</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False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True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authorExist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method to insert data into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insertAuthor</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if not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.authorExist(authorData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insert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"INSERT INTO Author (Name) VALUES ('{0}')"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cursor.execute(insert)</w:t>
      </w:r>
      <w:r w:rsidRPr="00230200">
        <w:rPr>
          <w:rFonts w:ascii="Times New Roman" w:hAnsi="Times New Roman" w:cs="Times New Roman"/>
          <w:color w:val="333333"/>
          <w:sz w:val="24"/>
          <w:szCs w:val="24"/>
        </w:rPr>
        <w:br/>
        <w:t xml:space="preserve">                connection.commit()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.getAuthorId(authorData</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insertAuthor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get author Id from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getAuthorId</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lastRenderedPageBreak/>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Id from Author WHERE Name='{0}'"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333333"/>
          <w:sz w:val="24"/>
          <w:szCs w:val="24"/>
        </w:rPr>
        <w:t>cursor.fetchone()[</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getAuthorId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get author object from database based on author name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getAuthor</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 from Author WHERE Name='{0}'"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333333"/>
          <w:sz w:val="24"/>
          <w:szCs w:val="24"/>
        </w:rPr>
        <w:t>cursor.fetchone()</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getAuthor : {0}"</w:t>
      </w:r>
      <w:r w:rsidRPr="00230200">
        <w:rPr>
          <w:rFonts w:ascii="Times New Roman" w:hAnsi="Times New Roman" w:cs="Times New Roman"/>
          <w:color w:val="333333"/>
          <w:sz w:val="24"/>
          <w:szCs w:val="24"/>
        </w:rPr>
        <w:t>.format(e)</w:t>
      </w:r>
    </w:p>
    <w:p w:rsidR="005C292C" w:rsidRDefault="005C292C" w:rsidP="005C292C">
      <w:pPr>
        <w:pStyle w:val="Heading3"/>
      </w:pPr>
      <w:bookmarkStart w:id="162" w:name="_Toc437005556"/>
      <w:r>
        <w:t>3.2.2.2 AgencyLib.py</w:t>
      </w:r>
      <w:bookmarkEnd w:id="162"/>
    </w:p>
    <w:p w:rsidR="00EE7FB0" w:rsidRPr="00230200" w:rsidRDefault="005C292C" w:rsidP="00EE7FB0">
      <w:r>
        <w:tab/>
      </w:r>
      <w:r w:rsidR="00EE7FB0" w:rsidRPr="00230200">
        <w:t>Defines all the function related to an agency such as inserting agency into a database, fetching agency data from database and checking whether agency already exists in the table or not.</w:t>
      </w:r>
    </w:p>
    <w:p w:rsidR="00EE7FB0" w:rsidRPr="00230200" w:rsidRDefault="00EE7FB0" w:rsidP="00EE7FB0">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AgencyLib</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check whether agency exists in database or not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agencyExist</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count(*) from Agency WHERE Name='{0}'"</w:t>
      </w:r>
      <w:r w:rsidRPr="00230200">
        <w:rPr>
          <w:rFonts w:ascii="Times New Roman" w:hAnsi="Times New Roman" w:cs="Times New Roman"/>
          <w:color w:val="333333"/>
          <w:sz w:val="24"/>
          <w:szCs w:val="24"/>
        </w:rPr>
        <w:t>.format(agencyData.name)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cursor.fetchone()</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counter[</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False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True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agencyExist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t xml:space="preserve">    </w:t>
      </w:r>
      <w:r w:rsidRPr="00230200">
        <w:rPr>
          <w:rFonts w:ascii="Times New Roman" w:hAnsi="Times New Roman" w:cs="Times New Roman"/>
          <w:i/>
          <w:iCs/>
          <w:color w:val="999988"/>
          <w:sz w:val="24"/>
          <w:szCs w:val="24"/>
        </w:rPr>
        <w:t># insert agency into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insertAgency</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if not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.agencyExist(agencyData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insert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"INSERT INTO Agency (Name) VALUES ('{0}')"</w:t>
      </w:r>
      <w:r w:rsidRPr="00230200">
        <w:rPr>
          <w:rFonts w:ascii="Times New Roman" w:hAnsi="Times New Roman" w:cs="Times New Roman"/>
          <w:color w:val="333333"/>
          <w:sz w:val="24"/>
          <w:szCs w:val="24"/>
        </w:rPr>
        <w:t>.format(agencyData.name)</w:t>
      </w:r>
      <w:r w:rsidRPr="00230200">
        <w:rPr>
          <w:rFonts w:ascii="Times New Roman" w:hAnsi="Times New Roman" w:cs="Times New Roman"/>
          <w:color w:val="333333"/>
          <w:sz w:val="24"/>
          <w:szCs w:val="24"/>
        </w:rPr>
        <w:br/>
        <w:t xml:space="preserve">                cursor.execute(insert)</w:t>
      </w:r>
      <w:r w:rsidRPr="00230200">
        <w:rPr>
          <w:rFonts w:ascii="Times New Roman" w:hAnsi="Times New Roman" w:cs="Times New Roman"/>
          <w:color w:val="333333"/>
          <w:sz w:val="24"/>
          <w:szCs w:val="24"/>
        </w:rPr>
        <w:br/>
        <w:t xml:space="preserve">                connection.commit()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.getAgencyId(agencyData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insertAgency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get agency Id from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getAgencyId</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Id from Agency WHERE Name='{0}'"</w:t>
      </w:r>
      <w:r w:rsidRPr="00230200">
        <w:rPr>
          <w:rFonts w:ascii="Times New Roman" w:hAnsi="Times New Roman" w:cs="Times New Roman"/>
          <w:color w:val="333333"/>
          <w:sz w:val="24"/>
          <w:szCs w:val="24"/>
        </w:rPr>
        <w:t>.format(agencyData.name)</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333333"/>
          <w:sz w:val="24"/>
          <w:szCs w:val="24"/>
        </w:rPr>
        <w:t>cursor.fetchone()[</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getAgencyId : {0}"</w:t>
      </w:r>
      <w:r w:rsidRPr="00230200">
        <w:rPr>
          <w:rFonts w:ascii="Times New Roman" w:hAnsi="Times New Roman" w:cs="Times New Roman"/>
          <w:color w:val="333333"/>
          <w:sz w:val="24"/>
          <w:szCs w:val="24"/>
        </w:rPr>
        <w:t>.format(e)</w:t>
      </w:r>
    </w:p>
    <w:p w:rsidR="005C292C" w:rsidRDefault="005C292C" w:rsidP="005C292C">
      <w:pPr>
        <w:pStyle w:val="Heading3"/>
      </w:pPr>
      <w:bookmarkStart w:id="163" w:name="_Toc437005557"/>
      <w:r>
        <w:t xml:space="preserve">3.2.2.3 </w:t>
      </w:r>
      <w:r w:rsidR="00EE7FB0" w:rsidRPr="00230200">
        <w:t>S</w:t>
      </w:r>
      <w:r>
        <w:t>toryLib.py</w:t>
      </w:r>
      <w:bookmarkEnd w:id="163"/>
    </w:p>
    <w:p w:rsidR="00EE7FB0" w:rsidRPr="00230200" w:rsidRDefault="005C292C" w:rsidP="00EE7FB0">
      <w:r>
        <w:rPr>
          <w:b/>
        </w:rPr>
        <w:tab/>
      </w:r>
      <w:r w:rsidR="00EE7FB0" w:rsidRPr="00230200">
        <w:t>Defines all the function related to Story such as inserting story into a database, parsing HTML and XML to create story object, checking whether story exists into database or not.</w:t>
      </w:r>
    </w:p>
    <w:p w:rsidR="00EE7FB0" w:rsidRPr="00230200" w:rsidRDefault="00EE7FB0" w:rsidP="00EE7FB0">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bs4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BeautifulSoup</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 xml:space="preserve">urllib </w:t>
      </w:r>
      <w:r w:rsidRPr="00230200">
        <w:rPr>
          <w:rFonts w:ascii="Times New Roman" w:hAnsi="Times New Roman" w:cs="Times New Roman"/>
          <w:b/>
          <w:bCs/>
          <w:color w:val="333333"/>
          <w:sz w:val="24"/>
          <w:szCs w:val="24"/>
        </w:rPr>
        <w:t xml:space="preserve">as </w:t>
      </w:r>
      <w:r w:rsidRPr="00230200">
        <w:rPr>
          <w:rFonts w:ascii="Times New Roman" w:hAnsi="Times New Roman" w:cs="Times New Roman"/>
          <w:color w:val="333333"/>
          <w:sz w:val="24"/>
          <w:szCs w:val="24"/>
        </w:rPr>
        <w:t>url</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HTMLParser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HTMLParser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StoryLib</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parse the HTML or XML to get description and return story object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getStroy</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agencyId)</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rcpHandle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url.urlopen(link)</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t xml:space="preserve">            rcpPageData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rcpHandle.read()</w:t>
      </w:r>
      <w:r w:rsidRPr="00230200">
        <w:rPr>
          <w:rFonts w:ascii="Times New Roman" w:hAnsi="Times New Roman" w:cs="Times New Roman"/>
          <w:color w:val="333333"/>
          <w:sz w:val="24"/>
          <w:szCs w:val="24"/>
        </w:rPr>
        <w:br/>
        <w:t xml:space="preserve">            rcpBeautyPage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BeautifulSoup(rcpPageData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"html.parser"</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"article_body"</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articleData.find_all(</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(article.get_text().encode(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"&lt;br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"article_source_link"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articleOuterLinkDiv.children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(child.get(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"alpha"</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new design support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"div"</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"entry-body-text"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articleData[</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(article.get_text().encode(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"&lt;br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"article_source_link"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articleOuterLinkDiv.children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(child.get(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"span"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"more-link"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linka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linka.get(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"div"</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"article-body-text"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articleData[</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(article.get_text().encode(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"&lt;br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"article_source_link"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articleOuterLinkDiv.children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(child.get(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"span"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"more-link"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linka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linka.get(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old design support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articleData.find_all(</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(article.get_text().encode(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"&lt;br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"article_source_link"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articleOuterLinkDiv.children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(child.get(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rcpBeautyPage.find_all(</w:t>
      </w:r>
      <w:r w:rsidRPr="00230200">
        <w:rPr>
          <w:rFonts w:ascii="Times New Roman" w:hAnsi="Times New Roman" w:cs="Times New Roman"/>
          <w:color w:val="DD1144"/>
          <w:sz w:val="24"/>
          <w:szCs w:val="24"/>
        </w:rPr>
        <w:t>"span"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"more-link"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(articleOuterLinkDiv)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linka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articleOuterLinkDiv[</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].find_all(</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linka[</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parser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HTMLParser()</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parser.unescape(description)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originalLink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333333"/>
          <w:sz w:val="24"/>
          <w:szCs w:val="24"/>
        </w:rPr>
        <w:t>story</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getStroy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check whether story exist or not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storyExist</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count(*) from Item WHERE Title='{0}' AND PubDate='{1}' AND Link='{2}' AND OriginalLink='{3}'"</w:t>
      </w:r>
      <w:r w:rsidRPr="00230200">
        <w:rPr>
          <w:rFonts w:ascii="Times New Roman" w:hAnsi="Times New Roman" w:cs="Times New Roman"/>
          <w:color w:val="333333"/>
          <w:sz w:val="24"/>
          <w:szCs w:val="24"/>
        </w:rPr>
        <w:t>.format(</w:t>
      </w:r>
      <w:r w:rsidRPr="00230200">
        <w:rPr>
          <w:rFonts w:ascii="Times New Roman" w:hAnsi="Times New Roman" w:cs="Times New Roman"/>
          <w:color w:val="333333"/>
          <w:sz w:val="24"/>
          <w:szCs w:val="24"/>
        </w:rPr>
        <w:br/>
        <w:t xml:space="preserve">                story.title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story.originalLink)</w:t>
      </w:r>
      <w:r w:rsidRPr="00230200">
        <w:rPr>
          <w:rFonts w:ascii="Times New Roman" w:hAnsi="Times New Roman" w:cs="Times New Roman"/>
          <w:color w:val="333333"/>
          <w:sz w:val="24"/>
          <w:szCs w:val="24"/>
        </w:rPr>
        <w:br/>
        <w:t xml:space="preserve">            cursor.execute(select)</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cursor.fetchone()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counter[</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False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lastRenderedPageBreak/>
        <w:t xml:space="preserve">                return </w:t>
      </w:r>
      <w:r w:rsidRPr="00230200">
        <w:rPr>
          <w:rFonts w:ascii="Times New Roman" w:hAnsi="Times New Roman" w:cs="Times New Roman"/>
          <w:color w:val="0086B3"/>
          <w:sz w:val="24"/>
          <w:szCs w:val="24"/>
        </w:rPr>
        <w:t>True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storyExist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insert story into database</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insertStory</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connection.cursor()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.storyExist(story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insert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"INSERT INTO Item (PubDate,Description,Link,OriginalLink,AuthorId,Title,AgencyId) VALUES ('{0}','{1}','{2}', '{3}',{4},'{5}','{6}')"</w:t>
      </w:r>
      <w:r w:rsidRPr="00230200">
        <w:rPr>
          <w:rFonts w:ascii="Times New Roman" w:hAnsi="Times New Roman" w:cs="Times New Roman"/>
          <w:color w:val="333333"/>
          <w:sz w:val="24"/>
          <w:szCs w:val="24"/>
        </w:rPr>
        <w:t>.format(</w:t>
      </w:r>
      <w:r w:rsidRPr="00230200">
        <w:rPr>
          <w:rFonts w:ascii="Times New Roman" w:hAnsi="Times New Roman" w:cs="Times New Roman"/>
          <w:color w:val="333333"/>
          <w:sz w:val="24"/>
          <w:szCs w:val="24"/>
        </w:rPr>
        <w:br/>
        <w:t xml:space="preserve">                    story.pubDate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story.description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story.originalLink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story.title</w:t>
      </w:r>
      <w:r w:rsidRPr="00230200">
        <w:rPr>
          <w:rFonts w:ascii="Times New Roman" w:hAnsi="Times New Roman" w:cs="Times New Roman"/>
          <w:color w:val="CC7832"/>
          <w:sz w:val="24"/>
          <w:szCs w:val="24"/>
        </w:rPr>
        <w:t>,</w:t>
      </w:r>
      <w:r w:rsidRPr="00230200">
        <w:rPr>
          <w:rFonts w:ascii="Times New Roman" w:hAnsi="Times New Roman" w:cs="Times New Roman"/>
          <w:color w:val="CC7832"/>
          <w:sz w:val="24"/>
          <w:szCs w:val="24"/>
        </w:rPr>
        <w:br/>
        <w:t xml:space="preserve">                    </w:t>
      </w:r>
      <w:r w:rsidRPr="00230200">
        <w:rPr>
          <w:rFonts w:ascii="Times New Roman" w:hAnsi="Times New Roman" w:cs="Times New Roman"/>
          <w:color w:val="333333"/>
          <w:sz w:val="24"/>
          <w:szCs w:val="24"/>
        </w:rPr>
        <w:t>story.agencyId)</w:t>
      </w:r>
      <w:r w:rsidRPr="00230200">
        <w:rPr>
          <w:rFonts w:ascii="Times New Roman" w:hAnsi="Times New Roman" w:cs="Times New Roman"/>
          <w:color w:val="333333"/>
          <w:sz w:val="24"/>
          <w:szCs w:val="24"/>
        </w:rPr>
        <w:br/>
        <w:t xml:space="preserve">                cursor.execute(insert)</w:t>
      </w:r>
      <w:r w:rsidRPr="00230200">
        <w:rPr>
          <w:rFonts w:ascii="Times New Roman" w:hAnsi="Times New Roman" w:cs="Times New Roman"/>
          <w:color w:val="333333"/>
          <w:sz w:val="24"/>
          <w:szCs w:val="24"/>
        </w:rPr>
        <w:br/>
        <w:t xml:space="preserve">                connection.commit()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insertStory : {0}"</w:t>
      </w:r>
      <w:r w:rsidRPr="00230200">
        <w:rPr>
          <w:rFonts w:ascii="Times New Roman" w:hAnsi="Times New Roman" w:cs="Times New Roman"/>
          <w:color w:val="333333"/>
          <w:sz w:val="24"/>
          <w:szCs w:val="24"/>
        </w:rPr>
        <w:t>.format(e)</w:t>
      </w:r>
    </w:p>
    <w:p w:rsidR="005C292C" w:rsidRDefault="005C292C" w:rsidP="005C292C">
      <w:pPr>
        <w:pStyle w:val="Heading3"/>
      </w:pPr>
      <w:bookmarkStart w:id="164" w:name="_Toc437005558"/>
      <w:r>
        <w:t xml:space="preserve">3.2.2.4 </w:t>
      </w:r>
      <w:r w:rsidR="00EE7FB0" w:rsidRPr="00230200">
        <w:t>C</w:t>
      </w:r>
      <w:r>
        <w:t>ommon.py</w:t>
      </w:r>
      <w:bookmarkEnd w:id="164"/>
    </w:p>
    <w:p w:rsidR="00EE7FB0" w:rsidRPr="00230200" w:rsidRDefault="005C292C" w:rsidP="00EE7FB0">
      <w:r>
        <w:rPr>
          <w:b/>
        </w:rPr>
        <w:tab/>
      </w:r>
      <w:r w:rsidR="00EE7FB0" w:rsidRPr="00230200">
        <w:t>Defines all the common method that will be used in through the project. All the methods are defined in this class are static. The method includes creating and closing the database connection; remove special character and process string for SQL query.</w:t>
      </w:r>
    </w:p>
    <w:p w:rsidR="00EE7FB0" w:rsidRPr="00230200" w:rsidRDefault="00EE7FB0" w:rsidP="00EE7FB0">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mysql.connector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Common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createConnection</w:t>
      </w:r>
      <w:r w:rsidRPr="00230200">
        <w:rPr>
          <w:rFonts w:ascii="Times New Roman" w:hAnsi="Times New Roman" w:cs="Times New Roman"/>
          <w:color w:val="333333"/>
          <w:sz w:val="24"/>
          <w:szCs w:val="24"/>
        </w:rPr>
        <w:t>(username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databaseName)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mysql.connector.connect(user</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username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database</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databaseName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buffered</w:t>
      </w:r>
      <w:r w:rsidRPr="00230200">
        <w:rPr>
          <w:rFonts w:ascii="Times New Roman" w:hAnsi="Times New Roman" w:cs="Times New Roman"/>
          <w:b/>
          <w:bCs/>
          <w:color w:val="333333"/>
          <w:sz w:val="24"/>
          <w:szCs w:val="24"/>
        </w:rPr>
        <w:t>=</w:t>
      </w:r>
      <w:r w:rsidRPr="00230200">
        <w:rPr>
          <w:rFonts w:ascii="Times New Roman" w:hAnsi="Times New Roman" w:cs="Times New Roman"/>
          <w:color w:val="0086B3"/>
          <w:sz w:val="24"/>
          <w:szCs w:val="24"/>
        </w:rPr>
        <w:t>True</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closeConnection</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connection.close()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removeApostrophe</w:t>
      </w:r>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string.replace(</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trimString</w:t>
      </w:r>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string.strip()</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processStringForSqlQuery</w:t>
      </w:r>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Common.trimString(Common.processUnicode(Common.removeApostrophe(string)))</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r w:rsidRPr="00230200">
        <w:rPr>
          <w:rFonts w:ascii="Times New Roman" w:hAnsi="Times New Roman" w:cs="Times New Roman"/>
          <w:color w:val="333333"/>
          <w:sz w:val="24"/>
          <w:szCs w:val="24"/>
          <w:shd w:val="clear" w:color="auto" w:fill="E4E4FF"/>
        </w:rPr>
        <w:t>staticmethod</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processUnicode</w:t>
      </w:r>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string.replace(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\r</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 "</w:t>
      </w:r>
      <w:r w:rsidRPr="00230200">
        <w:rPr>
          <w:rFonts w:ascii="Times New Roman" w:hAnsi="Times New Roman" w:cs="Times New Roman"/>
          <w:color w:val="333333"/>
          <w:sz w:val="24"/>
          <w:szCs w:val="24"/>
        </w:rPr>
        <w:t>).replace(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\n</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 "</w:t>
      </w:r>
      <w:r w:rsidRPr="00230200">
        <w:rPr>
          <w:rFonts w:ascii="Times New Roman" w:hAnsi="Times New Roman" w:cs="Times New Roman"/>
          <w:color w:val="333333"/>
          <w:sz w:val="24"/>
          <w:szCs w:val="24"/>
        </w:rPr>
        <w:t>).replace(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\t</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p>
    <w:p w:rsidR="00EE7FB0" w:rsidRPr="00230200" w:rsidRDefault="00EE7FB0" w:rsidP="000E76F4">
      <w:pPr>
        <w:pStyle w:val="Heading2"/>
      </w:pPr>
      <w:bookmarkStart w:id="165" w:name="_Toc307009051"/>
      <w:bookmarkStart w:id="166" w:name="_Toc437005559"/>
      <w:r>
        <w:t>3.2.3 C</w:t>
      </w:r>
      <w:r w:rsidR="000E76F4">
        <w:t>rawler</w:t>
      </w:r>
      <w:bookmarkEnd w:id="165"/>
      <w:bookmarkEnd w:id="166"/>
    </w:p>
    <w:p w:rsidR="00EE7FB0" w:rsidRPr="00230200" w:rsidRDefault="000E76F4" w:rsidP="000E76F4">
      <w:r>
        <w:tab/>
      </w:r>
      <w:r w:rsidR="00EE7FB0" w:rsidRPr="00230200">
        <w:t>Crawler is the function that uses the Beautiful Soup Python library to parse HTML retrieved from the links. These parse data are stored in the database using Library classes of Story (StoryLib.py), Author (AuthorLib.py) and Agency (AgencyLib.py). Years, number of months in each year and number of days in each month that need to be crawled are already defined in an array and dictionaries.</w:t>
      </w:r>
    </w:p>
    <w:p w:rsidR="00EE7FB0" w:rsidRPr="00230200" w:rsidRDefault="00EE7FB0" w:rsidP="00EE7FB0">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bs4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BeautifulSoup</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 xml:space="preserve">urllib </w:t>
      </w:r>
      <w:r w:rsidRPr="00230200">
        <w:rPr>
          <w:rFonts w:ascii="Times New Roman" w:hAnsi="Times New Roman" w:cs="Times New Roman"/>
          <w:b/>
          <w:bCs/>
          <w:color w:val="333333"/>
          <w:sz w:val="24"/>
          <w:szCs w:val="24"/>
        </w:rPr>
        <w:t xml:space="preserve">as </w:t>
      </w:r>
      <w:r w:rsidRPr="00230200">
        <w:rPr>
          <w:rFonts w:ascii="Times New Roman" w:hAnsi="Times New Roman" w:cs="Times New Roman"/>
          <w:color w:val="333333"/>
          <w:sz w:val="24"/>
          <w:szCs w:val="24"/>
        </w:rPr>
        <w:t>url</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datetime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datetime</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Common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Common</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Constants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Constants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StoryLib</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years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2008</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2009</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2013</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2014</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2015</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months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2006</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2007</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2008</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2009</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2010</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2011</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2012</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2013</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2014</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2015</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days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28</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3</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4</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5</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6</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7</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8</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9</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10</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9</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11</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crawler</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year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years</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lastRenderedPageBreak/>
        <w:t xml:space="preserve">        </w:t>
      </w:r>
      <w:r w:rsidRPr="00230200">
        <w:rPr>
          <w:rFonts w:ascii="Times New Roman" w:hAnsi="Times New Roman" w:cs="Times New Roman"/>
          <w:color w:val="333333"/>
          <w:sz w:val="24"/>
          <w:szCs w:val="24"/>
        </w:rPr>
        <w:t xml:space="preserve">numOfMonths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months[year]</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month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0086B3"/>
          <w:sz w:val="24"/>
          <w:szCs w:val="24"/>
        </w:rPr>
        <w:t>range</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 xml:space="preserve">numOfMonths </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333333"/>
          <w:sz w:val="24"/>
          <w:szCs w:val="24"/>
        </w:rPr>
        <w:t xml:space="preserve">month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2</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333333"/>
          <w:sz w:val="24"/>
          <w:szCs w:val="24"/>
        </w:rPr>
        <w:t xml:space="preserve">year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 xml:space="preserve">4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numOfDays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29</w:t>
      </w:r>
      <w:r w:rsidRPr="00230200">
        <w:rPr>
          <w:rFonts w:ascii="Times New Roman" w:hAnsi="Times New Roman" w:cs="Times New Roman"/>
          <w:color w:val="009999"/>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numOfDays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days[month]</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numOfDays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days[month]</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day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0086B3"/>
          <w:sz w:val="24"/>
          <w:szCs w:val="24"/>
        </w:rPr>
        <w:t>range</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numOfDays</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monthStr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 xml:space="preserve">"%02d"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month</w:t>
      </w:r>
      <w:r w:rsidRPr="00230200">
        <w:rPr>
          <w:rFonts w:ascii="Times New Roman" w:hAnsi="Times New Roman" w:cs="Times New Roman"/>
          <w:color w:val="333333"/>
          <w:sz w:val="24"/>
          <w:szCs w:val="24"/>
        </w:rPr>
        <w:br/>
        <w:t xml:space="preserve">                dayStr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 xml:space="preserve">"%02d"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day</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thisUrl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'http://www.realclearpolitics.com/{0}/{1}/{2}'</w:t>
      </w:r>
      <w:r w:rsidRPr="00230200">
        <w:rPr>
          <w:rFonts w:ascii="Times New Roman" w:hAnsi="Times New Roman" w:cs="Times New Roman"/>
          <w:color w:val="333333"/>
          <w:sz w:val="24"/>
          <w:szCs w:val="24"/>
        </w:rPr>
        <w:t>.format(year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monthStr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dayStr)</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333333"/>
          <w:sz w:val="24"/>
          <w:szCs w:val="24"/>
        </w:rPr>
        <w:t>thisUrl</w:t>
      </w:r>
      <w:r w:rsidRPr="00230200">
        <w:rPr>
          <w:rFonts w:ascii="Times New Roman" w:hAnsi="Times New Roman" w:cs="Times New Roman"/>
          <w:color w:val="333333"/>
          <w:sz w:val="24"/>
          <w:szCs w:val="24"/>
        </w:rPr>
        <w:br/>
        <w:t xml:space="preserve">                handle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url.urlopen(thisUrl)</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pageData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handle.read()</w:t>
      </w:r>
      <w:r w:rsidRPr="00230200">
        <w:rPr>
          <w:rFonts w:ascii="Times New Roman" w:hAnsi="Times New Roman" w:cs="Times New Roman"/>
          <w:color w:val="333333"/>
          <w:sz w:val="24"/>
          <w:szCs w:val="24"/>
        </w:rPr>
        <w:br/>
        <w:t xml:space="preserve">                beautyPage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BeautifulSoup(pageData</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"html.parser"</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alphaData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beautyPage.find(id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"alpha"</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pubDate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datetime(year</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month</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day)</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content_data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r w:rsidRPr="00230200">
        <w:rPr>
          <w:rFonts w:ascii="Times New Roman" w:hAnsi="Times New Roman" w:cs="Times New Roman"/>
          <w:color w:val="333333"/>
          <w:sz w:val="24"/>
          <w:szCs w:val="24"/>
        </w:rPr>
        <w:t xml:space="preserve">alphaData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content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 xml:space="preserve">alphaData.contents </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0086B3"/>
          <w:sz w:val="24"/>
          <w:szCs w:val="24"/>
        </w:rPr>
        <w:t>str</w:t>
      </w:r>
      <w:r w:rsidRPr="00230200">
        <w:rPr>
          <w:rFonts w:ascii="Times New Roman" w:hAnsi="Times New Roman" w:cs="Times New Roman"/>
          <w:color w:val="333333"/>
          <w:sz w:val="24"/>
          <w:szCs w:val="24"/>
        </w:rPr>
        <w:t>(content.encode(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)).startswith(</w:t>
      </w:r>
      <w:r w:rsidRPr="00230200">
        <w:rPr>
          <w:rFonts w:ascii="Times New Roman" w:hAnsi="Times New Roman" w:cs="Times New Roman"/>
          <w:color w:val="DD1144"/>
          <w:sz w:val="24"/>
          <w:szCs w:val="24"/>
        </w:rPr>
        <w:t>' -'</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or </w:t>
      </w:r>
      <w:r w:rsidRPr="00230200">
        <w:rPr>
          <w:rFonts w:ascii="Times New Roman" w:hAnsi="Times New Roman" w:cs="Times New Roman"/>
          <w:color w:val="0086B3"/>
          <w:sz w:val="24"/>
          <w:szCs w:val="24"/>
        </w:rPr>
        <w:t>str</w:t>
      </w:r>
      <w:r w:rsidRPr="00230200">
        <w:rPr>
          <w:rFonts w:ascii="Times New Roman" w:hAnsi="Times New Roman" w:cs="Times New Roman"/>
          <w:color w:val="333333"/>
          <w:sz w:val="24"/>
          <w:szCs w:val="24"/>
        </w:rPr>
        <w:t>(content.encode(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)).startswith(</w:t>
      </w:r>
      <w:r w:rsidRPr="00230200">
        <w:rPr>
          <w:rFonts w:ascii="Times New Roman" w:hAnsi="Times New Roman" w:cs="Times New Roman"/>
          <w:color w:val="DD1144"/>
          <w:sz w:val="24"/>
          <w:szCs w:val="24"/>
        </w:rPr>
        <w:t>' - '</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content_data.append(content)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agencyLib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w:t>
      </w:r>
      <w:r w:rsidRPr="00230200">
        <w:rPr>
          <w:rFonts w:ascii="Times New Roman" w:hAnsi="Times New Roman" w:cs="Times New Roman"/>
          <w:color w:val="333333"/>
          <w:sz w:val="24"/>
          <w:szCs w:val="24"/>
        </w:rPr>
        <w:br/>
        <w:t xml:space="preserve">                        authorLib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w:t>
      </w:r>
      <w:r w:rsidRPr="00230200">
        <w:rPr>
          <w:rFonts w:ascii="Times New Roman" w:hAnsi="Times New Roman" w:cs="Times New Roman"/>
          <w:color w:val="333333"/>
          <w:sz w:val="24"/>
          <w:szCs w:val="24"/>
        </w:rPr>
        <w:br/>
        <w:t xml:space="preserve">                        storyLib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w:t>
      </w:r>
      <w:r w:rsidRPr="00230200">
        <w:rPr>
          <w:rFonts w:ascii="Times New Roman" w:hAnsi="Times New Roman" w:cs="Times New Roman"/>
          <w:color w:val="333333"/>
          <w:sz w:val="24"/>
          <w:szCs w:val="24"/>
        </w:rPr>
        <w:br/>
        <w:t xml:space="preserve">                        connection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Common.createConnection(Constants.DB_USER</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Constants.DB_DATABASENAME)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color w:val="009999"/>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a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alphaData.find_all(</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DD1144"/>
          <w:sz w:val="24"/>
          <w:szCs w:val="24"/>
        </w:rPr>
        <w:t xml:space="preserve">"http://"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not </w:t>
      </w:r>
      <w:r w:rsidRPr="00230200">
        <w:rPr>
          <w:rFonts w:ascii="Times New Roman" w:hAnsi="Times New Roman" w:cs="Times New Roman"/>
          <w:color w:val="333333"/>
          <w:sz w:val="24"/>
          <w:szCs w:val="24"/>
        </w:rPr>
        <w:t xml:space="preserve">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(content_data) </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content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content_data[counter]</w:t>
      </w:r>
      <w:r w:rsidRPr="00230200">
        <w:rPr>
          <w:rFonts w:ascii="Times New Roman" w:hAnsi="Times New Roman" w:cs="Times New Roman"/>
          <w:color w:val="333333"/>
          <w:sz w:val="24"/>
          <w:szCs w:val="24"/>
        </w:rPr>
        <w:br/>
        <w:t xml:space="preserve">                                    authorDetails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content[content.index(</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 xml:space="preserve">(authorDetails)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authorDetails[</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t xml:space="preserve">                                        agencyId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agencyLib.insertAgency(agency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authorDetails[</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authorLib.insertAuthor(author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authorDetails[</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agencyId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agencyLib.insertAgency(agency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authorLib.insertAuthor(author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DD1144"/>
          <w:sz w:val="24"/>
          <w:szCs w:val="24"/>
        </w:rPr>
        <w:t xml:space="preserve">"http://www.realclearpolitics.com/"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title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a.get_text().decode(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storyLib.getStroy(title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storyLib.insertStory(story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w:t>
      </w:r>
      <w:r w:rsidRPr="00230200">
        <w:rPr>
          <w:rFonts w:ascii="Times New Roman" w:hAnsi="Times New Roman" w:cs="Times New Roman"/>
          <w:color w:val="009999"/>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link </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originalLink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a.get(</w:t>
      </w:r>
      <w:r w:rsidRPr="00230200">
        <w:rPr>
          <w:rFonts w:ascii="Times New Roman" w:hAnsi="Times New Roman" w:cs="Times New Roman"/>
          <w:color w:val="DD1144"/>
          <w:sz w:val="24"/>
          <w:szCs w:val="24"/>
        </w:rPr>
        <w:t>'href'</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title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a.get_text().decode(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originalLink</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storyLib.insertStory(story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w:t>
      </w:r>
      <w:r w:rsidRPr="00230200">
        <w:rPr>
          <w:rFonts w:ascii="Times New Roman" w:hAnsi="Times New Roman" w:cs="Times New Roman"/>
          <w:color w:val="009999"/>
          <w:sz w:val="24"/>
          <w:szCs w:val="24"/>
        </w:rPr>
        <w:br/>
      </w:r>
      <w:r w:rsidRPr="00230200">
        <w:rPr>
          <w:rFonts w:ascii="Times New Roman" w:hAnsi="Times New Roman" w:cs="Times New Roman"/>
          <w:color w:val="009999"/>
          <w:sz w:val="24"/>
          <w:szCs w:val="24"/>
        </w:rPr>
        <w:br/>
        <w:t xml:space="preserve">                        </w:t>
      </w:r>
      <w:r w:rsidRPr="00230200">
        <w:rPr>
          <w:rFonts w:ascii="Times New Roman" w:hAnsi="Times New Roman" w:cs="Times New Roman"/>
          <w:color w:val="333333"/>
          <w:sz w:val="24"/>
          <w:szCs w:val="24"/>
        </w:rPr>
        <w:t>Common.closeConnection(connection)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sys.exc_info()[</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crawler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main</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crawler()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__name__ </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'__main__'</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main()</w:t>
      </w:r>
    </w:p>
    <w:p w:rsidR="00EE7FB0" w:rsidRPr="00230200" w:rsidRDefault="00EE7FB0" w:rsidP="008B66B7">
      <w:pPr>
        <w:pStyle w:val="Heading2"/>
      </w:pPr>
      <w:bookmarkStart w:id="167" w:name="_Toc307009052"/>
      <w:bookmarkStart w:id="168" w:name="_Toc437005560"/>
      <w:r w:rsidRPr="00230200">
        <w:t xml:space="preserve">3.2.4 </w:t>
      </w:r>
      <w:r w:rsidR="008B66B7" w:rsidRPr="00230200">
        <w:t>Feed Parser</w:t>
      </w:r>
      <w:bookmarkEnd w:id="167"/>
      <w:bookmarkEnd w:id="168"/>
    </w:p>
    <w:p w:rsidR="00EE7FB0" w:rsidRPr="00230200" w:rsidRDefault="008B66B7" w:rsidP="008B66B7">
      <w:r>
        <w:tab/>
      </w:r>
      <w:r w:rsidR="00EE7FB0" w:rsidRPr="00230200">
        <w:t>Feed Parser class uses open source feedparser Python library to extract data from daily feed provided by RealClearPolitics. Feed from the website is in XML format, so basically a feed parser has the different code compare to crawler, but at the end they both share the same structures of the project to insert data into database.</w:t>
      </w:r>
    </w:p>
    <w:p w:rsidR="00EE7FB0" w:rsidRPr="00230200" w:rsidRDefault="00EE7FB0" w:rsidP="00EE7FB0">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datetime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datetime</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Common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Common</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lastRenderedPageBreak/>
        <w:t xml:space="preserve">from </w:t>
      </w:r>
      <w:r w:rsidRPr="00230200">
        <w:rPr>
          <w:rFonts w:ascii="Times New Roman" w:hAnsi="Times New Roman" w:cs="Times New Roman"/>
          <w:color w:val="333333"/>
          <w:sz w:val="24"/>
          <w:szCs w:val="24"/>
        </w:rPr>
        <w:t xml:space="preserve">Constants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Constants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StoryLib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StoryLib</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feedparser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feedParser</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feed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feedparser.parse(</w:t>
      </w:r>
      <w:r w:rsidRPr="00230200">
        <w:rPr>
          <w:rFonts w:ascii="Times New Roman" w:hAnsi="Times New Roman" w:cs="Times New Roman"/>
          <w:color w:val="DD1144"/>
          <w:sz w:val="24"/>
          <w:szCs w:val="24"/>
        </w:rPr>
        <w:t>'http://feeds.feedburner.com/realclearpolitics/qlMj'</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authorLib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w:t>
      </w:r>
      <w:r w:rsidRPr="00230200">
        <w:rPr>
          <w:rFonts w:ascii="Times New Roman" w:hAnsi="Times New Roman" w:cs="Times New Roman"/>
          <w:color w:val="333333"/>
          <w:sz w:val="24"/>
          <w:szCs w:val="24"/>
        </w:rPr>
        <w:br/>
        <w:t xml:space="preserve">    storyLib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w:t>
      </w:r>
      <w:r w:rsidRPr="00230200">
        <w:rPr>
          <w:rFonts w:ascii="Times New Roman" w:hAnsi="Times New Roman" w:cs="Times New Roman"/>
          <w:color w:val="333333"/>
          <w:sz w:val="24"/>
          <w:szCs w:val="24"/>
        </w:rPr>
        <w:br/>
        <w:t xml:space="preserve">    agencyLib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connection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Common.createConnection(Constants.DB_USER</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Constants.DB_DATABASENAME)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entry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feed[</w:t>
      </w:r>
      <w:r w:rsidRPr="00230200">
        <w:rPr>
          <w:rFonts w:ascii="Times New Roman" w:hAnsi="Times New Roman" w:cs="Times New Roman"/>
          <w:color w:val="DD1144"/>
          <w:sz w:val="24"/>
          <w:szCs w:val="24"/>
        </w:rPr>
        <w:t>'entries'</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shd w:val="clear" w:color="auto" w:fill="FFE4FF"/>
        </w:rPr>
        <w:t>authorDetails</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entry[</w:t>
      </w:r>
      <w:r w:rsidRPr="00230200">
        <w:rPr>
          <w:rFonts w:ascii="Times New Roman" w:hAnsi="Times New Roman" w:cs="Times New Roman"/>
          <w:color w:val="DD1144"/>
          <w:sz w:val="24"/>
          <w:szCs w:val="24"/>
        </w:rPr>
        <w:t>'author'</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0086B3"/>
          <w:sz w:val="24"/>
          <w:szCs w:val="24"/>
        </w:rPr>
        <w:t>len</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agencyId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agencyLib.insertAgency(agency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authorLib.insertAuthor(author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pubDate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datetime.strptime(entry[</w:t>
      </w:r>
      <w:r w:rsidRPr="00230200">
        <w:rPr>
          <w:rFonts w:ascii="Times New Roman" w:hAnsi="Times New Roman" w:cs="Times New Roman"/>
          <w:color w:val="DD1144"/>
          <w:sz w:val="24"/>
          <w:szCs w:val="24"/>
        </w:rPr>
        <w:t>'updated'</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].strip()</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'%d %b %Y %H:%M:%S'</w:t>
      </w:r>
      <w:r w:rsidRPr="00230200">
        <w:rPr>
          <w:rFonts w:ascii="Times New Roman" w:hAnsi="Times New Roman" w:cs="Times New Roman"/>
          <w:color w:val="333333"/>
          <w:sz w:val="24"/>
          <w:szCs w:val="24"/>
        </w:rPr>
        <w:t>).date()</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storyLib.getStroy(entry[</w:t>
      </w:r>
      <w:r w:rsidRPr="00230200">
        <w:rPr>
          <w:rFonts w:ascii="Times New Roman" w:hAnsi="Times New Roman" w:cs="Times New Roman"/>
          <w:color w:val="DD1144"/>
          <w:sz w:val="24"/>
          <w:szCs w:val="24"/>
        </w:rPr>
        <w:t>'title'</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entry[</w:t>
      </w:r>
      <w:r w:rsidRPr="00230200">
        <w:rPr>
          <w:rFonts w:ascii="Times New Roman" w:hAnsi="Times New Roman" w:cs="Times New Roman"/>
          <w:color w:val="DD1144"/>
          <w:sz w:val="24"/>
          <w:szCs w:val="24"/>
        </w:rPr>
        <w:t>'link'</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storyLib.insertStory(story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agencyId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agencyLib.insertAgency(agency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authorLib.insertAuthor(author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authorId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authorId </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009999"/>
          <w:sz w:val="24"/>
          <w:szCs w:val="24"/>
        </w:rPr>
        <w:br/>
        <w:t xml:space="preserve">            </w:t>
      </w:r>
      <w:r w:rsidRPr="00230200">
        <w:rPr>
          <w:rFonts w:ascii="Times New Roman" w:hAnsi="Times New Roman" w:cs="Times New Roman"/>
          <w:color w:val="333333"/>
          <w:sz w:val="24"/>
          <w:szCs w:val="24"/>
        </w:rPr>
        <w:t xml:space="preserve">pubDate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datetime.strptime(entry[</w:t>
      </w:r>
      <w:r w:rsidRPr="00230200">
        <w:rPr>
          <w:rFonts w:ascii="Times New Roman" w:hAnsi="Times New Roman" w:cs="Times New Roman"/>
          <w:color w:val="DD1144"/>
          <w:sz w:val="24"/>
          <w:szCs w:val="24"/>
        </w:rPr>
        <w:t>'updated'</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].strip()</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'%d %b %Y %H:%M:%S'</w:t>
      </w:r>
      <w:r w:rsidRPr="00230200">
        <w:rPr>
          <w:rFonts w:ascii="Times New Roman" w:hAnsi="Times New Roman" w:cs="Times New Roman"/>
          <w:color w:val="333333"/>
          <w:sz w:val="24"/>
          <w:szCs w:val="24"/>
        </w:rPr>
        <w:t>).date()</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storyLib.getStroy(entry[</w:t>
      </w:r>
      <w:r w:rsidRPr="00230200">
        <w:rPr>
          <w:rFonts w:ascii="Times New Roman" w:hAnsi="Times New Roman" w:cs="Times New Roman"/>
          <w:color w:val="DD1144"/>
          <w:sz w:val="24"/>
          <w:szCs w:val="24"/>
        </w:rPr>
        <w:t>'title'</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entry[</w:t>
      </w:r>
      <w:r w:rsidRPr="00230200">
        <w:rPr>
          <w:rFonts w:ascii="Times New Roman" w:hAnsi="Times New Roman" w:cs="Times New Roman"/>
          <w:color w:val="DD1144"/>
          <w:sz w:val="24"/>
          <w:szCs w:val="24"/>
        </w:rPr>
        <w:t>'link'</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storyLib.insertStory(story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Common.closeConnection(connection)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br/>
      </w:r>
      <w:r w:rsidRPr="00230200">
        <w:rPr>
          <w:rFonts w:ascii="Times New Roman" w:hAnsi="Times New Roman" w:cs="Times New Roman"/>
          <w:b/>
          <w:bCs/>
          <w:color w:val="333333"/>
          <w:sz w:val="24"/>
          <w:szCs w:val="24"/>
        </w:rPr>
        <w:t xml:space="preserve">def </w:t>
      </w:r>
      <w:r w:rsidRPr="00230200">
        <w:rPr>
          <w:rFonts w:ascii="Times New Roman" w:hAnsi="Times New Roman" w:cs="Times New Roman"/>
          <w:b/>
          <w:bCs/>
          <w:color w:val="990000"/>
          <w:sz w:val="24"/>
          <w:szCs w:val="24"/>
        </w:rPr>
        <w:t>main</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feedParser()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__name__ </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'__main__'</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main()</w:t>
      </w:r>
    </w:p>
    <w:p w:rsidR="00EE7FB0" w:rsidRPr="00230200" w:rsidRDefault="00EE7FB0" w:rsidP="008B66B7">
      <w:pPr>
        <w:pStyle w:val="Heading1"/>
      </w:pPr>
      <w:bookmarkStart w:id="169" w:name="_Toc307009053"/>
      <w:bookmarkStart w:id="170" w:name="_Toc437005561"/>
      <w:r w:rsidRPr="00230200">
        <w:t xml:space="preserve">3.3 </w:t>
      </w:r>
      <w:r w:rsidR="008B66B7" w:rsidRPr="00230200">
        <w:t>Web Service</w:t>
      </w:r>
      <w:bookmarkEnd w:id="169"/>
      <w:bookmarkEnd w:id="170"/>
    </w:p>
    <w:p w:rsidR="00EE7FB0" w:rsidRPr="00230200" w:rsidRDefault="008B66B7" w:rsidP="008B66B7">
      <w:r>
        <w:tab/>
      </w:r>
      <w:r w:rsidR="00EE7FB0" w:rsidRPr="00230200">
        <w:t>Web Service is extremely important part of client and server architecture over the Internet. In general, it is a standardized way where application interacts with data stored on the server using the XML format, JSON, SOAP etc. Using a web service application can take full advantage of front end and back end individually. The web service provides scalability to application; where both web and mobile application of the product can consume the same web service to interact with data from the server.</w:t>
      </w:r>
    </w:p>
    <w:p w:rsidR="00EE7FB0" w:rsidRPr="00230200" w:rsidRDefault="008B66B7" w:rsidP="008B66B7">
      <w:r>
        <w:tab/>
      </w:r>
      <w:r w:rsidR="00EE7FB0" w:rsidRPr="00230200">
        <w:t xml:space="preserve">Node.js is used to develop web services in this project, where RCP search tool consumes this web service for getting the story from the server based on search keywords and filters. </w:t>
      </w:r>
    </w:p>
    <w:p w:rsidR="00EE7FB0" w:rsidRPr="00230200" w:rsidRDefault="00F00C05" w:rsidP="00EE7FB0">
      <w:r>
        <w:tab/>
      </w:r>
      <w:r w:rsidR="00EE7FB0" w:rsidRPr="00230200">
        <w:t>package.json is the configuration file for this web service, that includes the name of the package, version, description and dependencies (express package, gulp package, etc).</w:t>
      </w:r>
    </w:p>
    <w:p w:rsidR="00EE7FB0" w:rsidRPr="00230200" w:rsidRDefault="00EE7FB0" w:rsidP="00EE7FB0">
      <w:r w:rsidRPr="00230200">
        <w:t>{</w:t>
      </w:r>
    </w:p>
    <w:p w:rsidR="00EE7FB0" w:rsidRPr="00230200" w:rsidRDefault="00EE7FB0" w:rsidP="00EE7FB0">
      <w:r w:rsidRPr="00230200">
        <w:t xml:space="preserve">  "name": "wecrawlerapi",</w:t>
      </w:r>
    </w:p>
    <w:p w:rsidR="00EE7FB0" w:rsidRPr="00230200" w:rsidRDefault="00EE7FB0" w:rsidP="00EE7FB0">
      <w:r w:rsidRPr="00230200">
        <w:t xml:space="preserve">  "version": "1.0.0",</w:t>
      </w:r>
    </w:p>
    <w:p w:rsidR="00EE7FB0" w:rsidRPr="00230200" w:rsidRDefault="00EE7FB0" w:rsidP="00EE7FB0">
      <w:r w:rsidRPr="00230200">
        <w:t xml:space="preserve">  "description": "Api to fetch detail from mysql database, that are stored by crawling realclearpolitics.com and reading daily feed.",</w:t>
      </w:r>
    </w:p>
    <w:p w:rsidR="00EE7FB0" w:rsidRPr="00230200" w:rsidRDefault="00EE7FB0" w:rsidP="00EE7FB0">
      <w:r w:rsidRPr="00230200">
        <w:t>"scripts": {</w:t>
      </w:r>
    </w:p>
    <w:p w:rsidR="00EE7FB0" w:rsidRPr="00230200" w:rsidRDefault="00EE7FB0" w:rsidP="00EE7FB0">
      <w:r w:rsidRPr="00230200">
        <w:t xml:space="preserve">    "test": "echo \"Error: no test specified\" &amp;&amp; exit 1"</w:t>
      </w:r>
    </w:p>
    <w:p w:rsidR="00EE7FB0" w:rsidRPr="00230200" w:rsidRDefault="00EE7FB0" w:rsidP="00EE7FB0">
      <w:r w:rsidRPr="00230200">
        <w:t xml:space="preserve">  },</w:t>
      </w:r>
    </w:p>
    <w:p w:rsidR="00EE7FB0" w:rsidRPr="00230200" w:rsidRDefault="00EE7FB0" w:rsidP="00EE7FB0">
      <w:r w:rsidRPr="00230200">
        <w:t xml:space="preserve">  "author": "Pratik Bhatt",</w:t>
      </w:r>
    </w:p>
    <w:p w:rsidR="00EE7FB0" w:rsidRPr="00230200" w:rsidRDefault="00EE7FB0" w:rsidP="00EE7FB0">
      <w:r w:rsidRPr="00230200">
        <w:t xml:space="preserve">  "license": "GPL",</w:t>
      </w:r>
    </w:p>
    <w:p w:rsidR="00EE7FB0" w:rsidRPr="00230200" w:rsidRDefault="00EE7FB0" w:rsidP="00EE7FB0">
      <w:r w:rsidRPr="00230200">
        <w:t xml:space="preserve">  "dependencies": {</w:t>
      </w:r>
    </w:p>
    <w:p w:rsidR="00EE7FB0" w:rsidRPr="00230200" w:rsidRDefault="00EE7FB0" w:rsidP="00EE7FB0">
      <w:r w:rsidRPr="00230200">
        <w:t xml:space="preserve">    "express": "^4.13.3",</w:t>
      </w:r>
    </w:p>
    <w:p w:rsidR="00EE7FB0" w:rsidRPr="00230200" w:rsidRDefault="00EE7FB0" w:rsidP="00EE7FB0">
      <w:r w:rsidRPr="00230200">
        <w:t xml:space="preserve">    "gulp": "^3.9.0",</w:t>
      </w:r>
    </w:p>
    <w:p w:rsidR="00EE7FB0" w:rsidRPr="00230200" w:rsidRDefault="00EE7FB0" w:rsidP="00EE7FB0">
      <w:r w:rsidRPr="00230200">
        <w:t xml:space="preserve">    "gulp-nodemon": "^2.0.4",</w:t>
      </w:r>
    </w:p>
    <w:p w:rsidR="00EE7FB0" w:rsidRPr="00230200" w:rsidRDefault="00EE7FB0" w:rsidP="00EE7FB0">
      <w:r w:rsidRPr="00230200">
        <w:lastRenderedPageBreak/>
        <w:t xml:space="preserve">    "mysql": "^2.9.0"</w:t>
      </w:r>
    </w:p>
    <w:p w:rsidR="00EE7FB0" w:rsidRPr="00230200" w:rsidRDefault="00EE7FB0" w:rsidP="00EE7FB0">
      <w:r w:rsidRPr="00230200">
        <w:t xml:space="preserve">  }</w:t>
      </w:r>
    </w:p>
    <w:p w:rsidR="00EE7FB0" w:rsidRPr="00230200" w:rsidRDefault="00EE7FB0" w:rsidP="00EE7FB0">
      <w:r w:rsidRPr="00230200">
        <w:t>}</w:t>
      </w:r>
    </w:p>
    <w:p w:rsidR="00EE7FB0" w:rsidRPr="00230200" w:rsidRDefault="00EE7FB0" w:rsidP="00F00C05">
      <w:pPr>
        <w:pStyle w:val="Heading1"/>
      </w:pPr>
      <w:bookmarkStart w:id="171" w:name="_Toc307009054"/>
      <w:bookmarkStart w:id="172" w:name="_Toc437005562"/>
      <w:r w:rsidRPr="00230200">
        <w:t xml:space="preserve">3.4 </w:t>
      </w:r>
      <w:r w:rsidR="00F00C05" w:rsidRPr="00230200">
        <w:t>Web Search Tool</w:t>
      </w:r>
      <w:bookmarkEnd w:id="171"/>
      <w:bookmarkEnd w:id="172"/>
    </w:p>
    <w:p w:rsidR="00EE7FB0" w:rsidRPr="00230200" w:rsidRDefault="00F00C05" w:rsidP="00F00C05">
      <w:r>
        <w:tab/>
      </w:r>
      <w:r w:rsidR="00EE7FB0" w:rsidRPr="00230200">
        <w:t xml:space="preserve">This is the last, but not the least section of the project. Search tool exposes the real purpose of all this work and provide the power to search through the database in the most efficient way. </w:t>
      </w:r>
    </w:p>
    <w:p w:rsidR="00EE7FB0" w:rsidRPr="00230200" w:rsidRDefault="00F00C05" w:rsidP="00F00C05">
      <w:r>
        <w:tab/>
      </w:r>
      <w:r w:rsidR="00EE7FB0" w:rsidRPr="00230200">
        <w:t>Initially, the tool will show all the latest stories from the database i.e. Today’s stories. You can also filter these stories based on a date range by selecting different options available in this tool. Today, Yesterday, Week and Month are the options that will allow you to filter stories based on date range.</w:t>
      </w:r>
    </w:p>
    <w:p w:rsidR="00EE7FB0" w:rsidRPr="00230200" w:rsidRDefault="00EE7FB0" w:rsidP="00F00C05">
      <w:pPr>
        <w:pStyle w:val="Figure"/>
      </w:pPr>
      <w:r w:rsidRPr="00230200">
        <w:rPr>
          <w:noProof/>
        </w:rPr>
        <w:drawing>
          <wp:inline distT="0" distB="0" distL="0" distR="0" wp14:anchorId="24481CC7" wp14:editId="7D84CD57">
            <wp:extent cx="5486400" cy="2510236"/>
            <wp:effectExtent l="0" t="0" r="0" b="44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510236"/>
                    </a:xfrm>
                    <a:prstGeom prst="rect">
                      <a:avLst/>
                    </a:prstGeom>
                    <a:noFill/>
                    <a:ln>
                      <a:noFill/>
                    </a:ln>
                  </pic:spPr>
                </pic:pic>
              </a:graphicData>
            </a:graphic>
          </wp:inline>
        </w:drawing>
      </w:r>
    </w:p>
    <w:p w:rsidR="00EE7FB0" w:rsidRPr="00230200" w:rsidRDefault="00EE7FB0" w:rsidP="00F00C05">
      <w:pPr>
        <w:pStyle w:val="Caption"/>
        <w:ind w:left="180"/>
      </w:pPr>
      <w:bookmarkStart w:id="173" w:name="_Toc307009074"/>
      <w:bookmarkStart w:id="174" w:name="_Toc437005510"/>
      <w:r w:rsidRPr="00230200">
        <w:t>Figure 3.3</w:t>
      </w:r>
      <w:r w:rsidR="00F00C05">
        <w:t>.</w:t>
      </w:r>
      <w:r w:rsidRPr="00230200">
        <w:t xml:space="preserve"> Date range selection to filter stories</w:t>
      </w:r>
      <w:bookmarkEnd w:id="173"/>
      <w:r w:rsidR="00F00C05">
        <w:t>.</w:t>
      </w:r>
      <w:bookmarkEnd w:id="174"/>
    </w:p>
    <w:p w:rsidR="00EE7FB0" w:rsidRPr="00230200" w:rsidRDefault="00F00C05" w:rsidP="00F00C05">
      <w:r>
        <w:tab/>
      </w:r>
      <w:r w:rsidR="00EE7FB0" w:rsidRPr="00230200">
        <w:t>You can view any story description and details by clicking the title of the story, which will open a page that has a description, link to RealClearPolitics article and even link to the original article. The description from RCP feed and crawled data is mainly to obtain an overview of any story published in different sources around the world. So sometime user may want to read the story in detail and this was the main purpose of providing the original article link on the page.</w:t>
      </w:r>
    </w:p>
    <w:p w:rsidR="00EE7FB0" w:rsidRPr="00230200" w:rsidRDefault="00EE7FB0" w:rsidP="00F00C05">
      <w:pPr>
        <w:pStyle w:val="Figure"/>
      </w:pPr>
      <w:r w:rsidRPr="00230200">
        <w:rPr>
          <w:noProof/>
        </w:rPr>
        <w:lastRenderedPageBreak/>
        <w:drawing>
          <wp:inline distT="0" distB="0" distL="0" distR="0" wp14:anchorId="6AC674A5" wp14:editId="5A75C976">
            <wp:extent cx="5486400" cy="1600406"/>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600406"/>
                    </a:xfrm>
                    <a:prstGeom prst="rect">
                      <a:avLst/>
                    </a:prstGeom>
                    <a:noFill/>
                    <a:ln>
                      <a:noFill/>
                    </a:ln>
                  </pic:spPr>
                </pic:pic>
              </a:graphicData>
            </a:graphic>
          </wp:inline>
        </w:drawing>
      </w:r>
    </w:p>
    <w:p w:rsidR="00EE7FB0" w:rsidRPr="00230200" w:rsidRDefault="00EE7FB0" w:rsidP="00F00C05">
      <w:pPr>
        <w:pStyle w:val="Caption"/>
        <w:ind w:left="180"/>
      </w:pPr>
      <w:bookmarkStart w:id="175" w:name="_Toc307009075"/>
      <w:bookmarkStart w:id="176" w:name="_Toc437005511"/>
      <w:r w:rsidRPr="00230200">
        <w:t>Figure 3.4</w:t>
      </w:r>
      <w:r w:rsidR="00F00C05">
        <w:t>.</w:t>
      </w:r>
      <w:r w:rsidRPr="00230200">
        <w:t xml:space="preserve"> Show the details and description of story</w:t>
      </w:r>
      <w:bookmarkEnd w:id="175"/>
      <w:r w:rsidR="00F00C05">
        <w:t>.</w:t>
      </w:r>
      <w:bookmarkEnd w:id="176"/>
    </w:p>
    <w:p w:rsidR="00EE7FB0" w:rsidRPr="00230200" w:rsidRDefault="00F00C05" w:rsidP="00F00C05">
      <w:r>
        <w:tab/>
      </w:r>
      <w:r w:rsidR="00EE7FB0" w:rsidRPr="00230200">
        <w:t>Here if you will click on “RCP Link” it will take you to the article published by RealClearPolitics or if you will click on “Read Full Article” it will take you to the original article published by the Huffington Post.</w:t>
      </w:r>
    </w:p>
    <w:p w:rsidR="00EE7FB0" w:rsidRPr="00230200" w:rsidRDefault="00F00C05" w:rsidP="00F00C05">
      <w:r>
        <w:tab/>
      </w:r>
      <w:r w:rsidR="00EE7FB0" w:rsidRPr="00230200">
        <w:t>When any user opens the article to read, the tool will increase the number of views for that article into the database. This information can be helpful to the other user who is using this tool to go through the most viewed stories of the day, a week, a month or maybe a year.</w:t>
      </w:r>
    </w:p>
    <w:p w:rsidR="00EE7FB0" w:rsidRPr="00230200" w:rsidRDefault="00EE7FB0" w:rsidP="00F00C05">
      <w:pPr>
        <w:pStyle w:val="Figure"/>
      </w:pPr>
      <w:r w:rsidRPr="00230200">
        <w:rPr>
          <w:noProof/>
        </w:rPr>
        <w:drawing>
          <wp:inline distT="0" distB="0" distL="0" distR="0" wp14:anchorId="73BEA6E1" wp14:editId="7414FEF8">
            <wp:extent cx="5486400" cy="2036314"/>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036314"/>
                    </a:xfrm>
                    <a:prstGeom prst="rect">
                      <a:avLst/>
                    </a:prstGeom>
                    <a:noFill/>
                    <a:ln>
                      <a:noFill/>
                    </a:ln>
                  </pic:spPr>
                </pic:pic>
              </a:graphicData>
            </a:graphic>
          </wp:inline>
        </w:drawing>
      </w:r>
    </w:p>
    <w:p w:rsidR="00EE7FB0" w:rsidRPr="00230200" w:rsidRDefault="00EE7FB0" w:rsidP="00F00C05">
      <w:pPr>
        <w:pStyle w:val="Caption"/>
        <w:ind w:left="180"/>
      </w:pPr>
      <w:bookmarkStart w:id="177" w:name="_Toc307009076"/>
      <w:bookmarkStart w:id="178" w:name="_Toc437005512"/>
      <w:r w:rsidRPr="00230200">
        <w:t>Figure 3.5</w:t>
      </w:r>
      <w:r w:rsidR="00F00C05">
        <w:t>.</w:t>
      </w:r>
      <w:r w:rsidRPr="00230200">
        <w:t xml:space="preserve"> Explain the importance of number of views</w:t>
      </w:r>
      <w:bookmarkEnd w:id="177"/>
      <w:r w:rsidR="00F00C05">
        <w:t>.</w:t>
      </w:r>
      <w:bookmarkEnd w:id="178"/>
    </w:p>
    <w:p w:rsidR="00EE7FB0" w:rsidRPr="00230200" w:rsidRDefault="00F00C05" w:rsidP="00F00C05">
      <w:r>
        <w:tab/>
      </w:r>
      <w:r w:rsidR="00EE7FB0" w:rsidRPr="00230200">
        <w:t>Now for searching story, tool query the database using three different filters: Title, Author and Agency.</w:t>
      </w:r>
    </w:p>
    <w:p w:rsidR="00EE7FB0" w:rsidRPr="00230200" w:rsidRDefault="00EE7FB0" w:rsidP="00F00C05">
      <w:pPr>
        <w:pStyle w:val="Figure"/>
      </w:pPr>
      <w:r w:rsidRPr="00230200">
        <w:rPr>
          <w:noProof/>
        </w:rPr>
        <w:lastRenderedPageBreak/>
        <w:drawing>
          <wp:inline distT="0" distB="0" distL="0" distR="0" wp14:anchorId="64866C66" wp14:editId="13F96C16">
            <wp:extent cx="5486400" cy="1452441"/>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452441"/>
                    </a:xfrm>
                    <a:prstGeom prst="rect">
                      <a:avLst/>
                    </a:prstGeom>
                    <a:noFill/>
                    <a:ln>
                      <a:noFill/>
                    </a:ln>
                  </pic:spPr>
                </pic:pic>
              </a:graphicData>
            </a:graphic>
          </wp:inline>
        </w:drawing>
      </w:r>
    </w:p>
    <w:p w:rsidR="00EE7FB0" w:rsidRPr="00230200" w:rsidRDefault="00EE7FB0" w:rsidP="00F00C05">
      <w:pPr>
        <w:pStyle w:val="Caption"/>
        <w:ind w:left="180"/>
      </w:pPr>
      <w:bookmarkStart w:id="179" w:name="_Toc307009077"/>
      <w:bookmarkStart w:id="180" w:name="_Toc437005513"/>
      <w:r w:rsidRPr="00230200">
        <w:t>Figure 3.6</w:t>
      </w:r>
      <w:r w:rsidR="00F00C05">
        <w:t>.</w:t>
      </w:r>
      <w:r w:rsidRPr="00230200">
        <w:t xml:space="preserve"> Show how user can search the story using different filters</w:t>
      </w:r>
      <w:bookmarkEnd w:id="179"/>
      <w:r w:rsidR="00F00C05">
        <w:t>.</w:t>
      </w:r>
      <w:bookmarkEnd w:id="180"/>
    </w:p>
    <w:p w:rsidR="00EE7FB0" w:rsidRPr="00230200" w:rsidRDefault="00F00C05" w:rsidP="00F00C05">
      <w:pPr>
        <w:pStyle w:val="Heading2"/>
      </w:pPr>
      <w:bookmarkStart w:id="181" w:name="_Toc437005563"/>
      <w:r>
        <w:t>3.4.1 Search by Title</w:t>
      </w:r>
      <w:bookmarkEnd w:id="181"/>
    </w:p>
    <w:p w:rsidR="00EE7FB0" w:rsidRPr="00230200" w:rsidRDefault="00F00C05" w:rsidP="00F00C05">
      <w:r>
        <w:tab/>
      </w:r>
      <w:r w:rsidR="00EE7FB0" w:rsidRPr="00230200">
        <w:t>Below is the exampl</w:t>
      </w:r>
      <w:r w:rsidR="005B43F7">
        <w:t>e of searching story by title; F</w:t>
      </w:r>
      <w:r w:rsidR="00EE7FB0" w:rsidRPr="00230200">
        <w:t>igure 3.7 shows how search tool will fetch all the stories related to keyword “obamacare” that were published between specified date range.</w:t>
      </w:r>
    </w:p>
    <w:p w:rsidR="00EE7FB0" w:rsidRPr="00230200" w:rsidRDefault="00EE7FB0" w:rsidP="00F00C05">
      <w:pPr>
        <w:pStyle w:val="Figure"/>
      </w:pPr>
      <w:r w:rsidRPr="00230200">
        <w:rPr>
          <w:noProof/>
        </w:rPr>
        <w:drawing>
          <wp:inline distT="0" distB="0" distL="0" distR="0" wp14:anchorId="62B4321A" wp14:editId="35F2EC6F">
            <wp:extent cx="5486400" cy="2499429"/>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499429"/>
                    </a:xfrm>
                    <a:prstGeom prst="rect">
                      <a:avLst/>
                    </a:prstGeom>
                    <a:noFill/>
                    <a:ln>
                      <a:noFill/>
                    </a:ln>
                  </pic:spPr>
                </pic:pic>
              </a:graphicData>
            </a:graphic>
          </wp:inline>
        </w:drawing>
      </w:r>
    </w:p>
    <w:p w:rsidR="00EE7FB0" w:rsidRPr="00230200" w:rsidRDefault="00EE7FB0" w:rsidP="00F00C05">
      <w:pPr>
        <w:pStyle w:val="Caption"/>
        <w:ind w:left="180"/>
      </w:pPr>
      <w:bookmarkStart w:id="182" w:name="_Toc307009078"/>
      <w:bookmarkStart w:id="183" w:name="_Toc437005514"/>
      <w:r w:rsidRPr="00230200">
        <w:t>Figure 3.7</w:t>
      </w:r>
      <w:r w:rsidR="00F00C05">
        <w:t>.</w:t>
      </w:r>
      <w:r w:rsidRPr="00230200">
        <w:t xml:space="preserve"> Example of search by title</w:t>
      </w:r>
      <w:bookmarkEnd w:id="182"/>
      <w:r w:rsidR="00F00C05">
        <w:t>.</w:t>
      </w:r>
      <w:bookmarkEnd w:id="183"/>
    </w:p>
    <w:p w:rsidR="00EE7FB0" w:rsidRPr="00230200" w:rsidRDefault="00F00C05" w:rsidP="00F00C05">
      <w:r>
        <w:tab/>
      </w:r>
      <w:r w:rsidR="00EE7FB0" w:rsidRPr="00230200">
        <w:t>You can click on either author or agency name directly to filter stories based on author or agency, instead of typing the name or keyword in the search text box. Finally, it is the choice of the user, how they want to filter these stories. Some of the stories were directly published by the agency, so in that case you will not find an author name for that story.</w:t>
      </w:r>
    </w:p>
    <w:p w:rsidR="00EE7FB0" w:rsidRPr="00230200" w:rsidRDefault="00F00C05" w:rsidP="00F00C05">
      <w:pPr>
        <w:pStyle w:val="Heading2"/>
      </w:pPr>
      <w:bookmarkStart w:id="184" w:name="_Toc437005564"/>
      <w:r>
        <w:t>3.4.2 Search by Author</w:t>
      </w:r>
      <w:bookmarkEnd w:id="184"/>
    </w:p>
    <w:p w:rsidR="00EE7FB0" w:rsidRPr="00230200" w:rsidRDefault="00F00C05" w:rsidP="00F00C05">
      <w:r>
        <w:tab/>
      </w:r>
      <w:r w:rsidR="00EE7FB0" w:rsidRPr="00230200">
        <w:t>Here search tool will fetch all the stories written by “E.J. Dionne” within specified date range.</w:t>
      </w:r>
    </w:p>
    <w:p w:rsidR="00EE7FB0" w:rsidRPr="00230200" w:rsidRDefault="00EE7FB0" w:rsidP="00F00C05">
      <w:pPr>
        <w:pStyle w:val="Figure"/>
      </w:pPr>
      <w:r w:rsidRPr="00230200">
        <w:rPr>
          <w:noProof/>
        </w:rPr>
        <w:lastRenderedPageBreak/>
        <w:drawing>
          <wp:inline distT="0" distB="0" distL="0" distR="0" wp14:anchorId="436521C3" wp14:editId="19CCFB9A">
            <wp:extent cx="5486400" cy="2512845"/>
            <wp:effectExtent l="0" t="0" r="0" b="190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512845"/>
                    </a:xfrm>
                    <a:prstGeom prst="rect">
                      <a:avLst/>
                    </a:prstGeom>
                    <a:noFill/>
                    <a:ln>
                      <a:noFill/>
                    </a:ln>
                  </pic:spPr>
                </pic:pic>
              </a:graphicData>
            </a:graphic>
          </wp:inline>
        </w:drawing>
      </w:r>
    </w:p>
    <w:p w:rsidR="00EE7FB0" w:rsidRPr="00230200" w:rsidRDefault="00EE7FB0" w:rsidP="00F00C05">
      <w:pPr>
        <w:pStyle w:val="Caption"/>
        <w:ind w:left="180"/>
      </w:pPr>
      <w:bookmarkStart w:id="185" w:name="_Toc307009079"/>
      <w:bookmarkStart w:id="186" w:name="_Toc437005515"/>
      <w:r w:rsidRPr="00230200">
        <w:t>Figure 3.8</w:t>
      </w:r>
      <w:r w:rsidR="00F00C05">
        <w:t>.</w:t>
      </w:r>
      <w:r w:rsidRPr="00230200">
        <w:t xml:space="preserve"> Example of search by author</w:t>
      </w:r>
      <w:bookmarkEnd w:id="185"/>
      <w:r w:rsidR="00F00C05">
        <w:t>.</w:t>
      </w:r>
      <w:bookmarkEnd w:id="186"/>
    </w:p>
    <w:p w:rsidR="00EE7FB0" w:rsidRPr="00230200" w:rsidRDefault="00F00C05" w:rsidP="00F00C05">
      <w:pPr>
        <w:pStyle w:val="Heading2"/>
      </w:pPr>
      <w:bookmarkStart w:id="187" w:name="_Toc437005565"/>
      <w:r>
        <w:t>3.4.3 Search by Agency</w:t>
      </w:r>
      <w:bookmarkEnd w:id="187"/>
    </w:p>
    <w:p w:rsidR="00EE7FB0" w:rsidRPr="00230200" w:rsidRDefault="00F00C05" w:rsidP="00F00C05">
      <w:r>
        <w:tab/>
      </w:r>
      <w:r w:rsidR="00EE7FB0" w:rsidRPr="00230200">
        <w:t>Here search tool will fetch all the stories published by “The Week” within specified date range.</w:t>
      </w:r>
    </w:p>
    <w:p w:rsidR="00EE7FB0" w:rsidRPr="00230200" w:rsidRDefault="00EE7FB0" w:rsidP="00F00C05">
      <w:pPr>
        <w:pStyle w:val="Figure"/>
      </w:pPr>
      <w:r w:rsidRPr="00230200">
        <w:rPr>
          <w:noProof/>
        </w:rPr>
        <w:drawing>
          <wp:inline distT="0" distB="0" distL="0" distR="0" wp14:anchorId="67DCFA8A" wp14:editId="238477CC">
            <wp:extent cx="5486400" cy="2534250"/>
            <wp:effectExtent l="0" t="0" r="0" b="635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534250"/>
                    </a:xfrm>
                    <a:prstGeom prst="rect">
                      <a:avLst/>
                    </a:prstGeom>
                    <a:noFill/>
                    <a:ln>
                      <a:noFill/>
                    </a:ln>
                  </pic:spPr>
                </pic:pic>
              </a:graphicData>
            </a:graphic>
          </wp:inline>
        </w:drawing>
      </w:r>
    </w:p>
    <w:p w:rsidR="00EE7FB0" w:rsidRPr="00B80B65" w:rsidRDefault="00EE7FB0" w:rsidP="00F00C05">
      <w:pPr>
        <w:pStyle w:val="Caption"/>
        <w:ind w:left="180"/>
      </w:pPr>
      <w:bookmarkStart w:id="188" w:name="_Toc307009080"/>
      <w:bookmarkStart w:id="189" w:name="_Toc437005516"/>
      <w:r w:rsidRPr="00230200">
        <w:t>Figure 3.9</w:t>
      </w:r>
      <w:r w:rsidR="00F00C05">
        <w:t>.</w:t>
      </w:r>
      <w:r w:rsidRPr="00230200">
        <w:t xml:space="preserve"> Example of search by agency</w:t>
      </w:r>
      <w:bookmarkEnd w:id="188"/>
      <w:r w:rsidR="00F00C05">
        <w:t>.</w:t>
      </w:r>
      <w:bookmarkEnd w:id="189"/>
    </w:p>
    <w:p w:rsidR="00EE7FB0" w:rsidRPr="00230200" w:rsidRDefault="00EE7FB0" w:rsidP="00F00C05">
      <w:pPr>
        <w:pStyle w:val="ChapterLabel"/>
      </w:pPr>
      <w:bookmarkStart w:id="190" w:name="_Toc307009055"/>
      <w:r w:rsidRPr="00230200">
        <w:lastRenderedPageBreak/>
        <w:t>CHAPTER 4</w:t>
      </w:r>
      <w:bookmarkEnd w:id="190"/>
    </w:p>
    <w:p w:rsidR="00EE7FB0" w:rsidRPr="00230200" w:rsidRDefault="00EE7FB0" w:rsidP="00F00C05">
      <w:pPr>
        <w:pStyle w:val="ChapterTitle"/>
      </w:pPr>
      <w:bookmarkStart w:id="191" w:name="_Toc307009056"/>
      <w:bookmarkStart w:id="192" w:name="_Toc437005566"/>
      <w:r w:rsidRPr="00230200">
        <w:t>USAGE WORKFLOW</w:t>
      </w:r>
      <w:bookmarkEnd w:id="191"/>
      <w:bookmarkEnd w:id="192"/>
    </w:p>
    <w:p w:rsidR="00EE7FB0" w:rsidRPr="00230200" w:rsidRDefault="00EE7FB0" w:rsidP="00F00C05">
      <w:pPr>
        <w:pStyle w:val="Heading1"/>
      </w:pPr>
      <w:bookmarkStart w:id="193" w:name="_Toc307009057"/>
      <w:bookmarkStart w:id="194" w:name="_Toc437005567"/>
      <w:r w:rsidRPr="00230200">
        <w:t xml:space="preserve">4.1 </w:t>
      </w:r>
      <w:r w:rsidR="00F00C05" w:rsidRPr="00230200">
        <w:t xml:space="preserve">Code Development Setup </w:t>
      </w:r>
      <w:r w:rsidRPr="00230200">
        <w:t>(IDE)</w:t>
      </w:r>
      <w:bookmarkEnd w:id="193"/>
      <w:bookmarkEnd w:id="194"/>
    </w:p>
    <w:p w:rsidR="00EE7FB0" w:rsidRPr="00230200" w:rsidRDefault="00F00C05" w:rsidP="00F00C05">
      <w:r>
        <w:tab/>
      </w:r>
      <w:r w:rsidR="00EE7FB0" w:rsidRPr="00230200">
        <w:t>An IDE is a software program, which is used by programmers and developers to write code for software development and known as an integrated development environment. The purpose of using an IDE is to get better productivity and accuracy in code as most of the IDE provide a powerful source code editor, build tools, debugger, version control system and even simplified way of working with GUI. Nowadays some of the IDEs even provides built-in compilers and interpreters unit test support, and refactoring tools.. Popular IDE available in the market for different programming languages are Eclipse, Netbeans, Visual Studio, Pycharm etc.</w:t>
      </w:r>
    </w:p>
    <w:p w:rsidR="00EE7FB0" w:rsidRPr="00230200" w:rsidRDefault="00EE7FB0" w:rsidP="00F00C05">
      <w:pPr>
        <w:pStyle w:val="Heading2"/>
      </w:pPr>
      <w:bookmarkStart w:id="195" w:name="_Toc307009058"/>
      <w:bookmarkStart w:id="196" w:name="_Toc437005568"/>
      <w:r w:rsidRPr="00230200">
        <w:t>4.1.1 P</w:t>
      </w:r>
      <w:r w:rsidR="00F00C05" w:rsidRPr="00230200">
        <w:t>y</w:t>
      </w:r>
      <w:r w:rsidR="00F00C05">
        <w:t>C</w:t>
      </w:r>
      <w:r w:rsidR="00F00C05" w:rsidRPr="00230200">
        <w:t>harm</w:t>
      </w:r>
      <w:bookmarkEnd w:id="195"/>
      <w:bookmarkEnd w:id="196"/>
    </w:p>
    <w:p w:rsidR="00EE7FB0" w:rsidRPr="00230200" w:rsidRDefault="00F00C05" w:rsidP="00F00C05">
      <w:r>
        <w:tab/>
      </w:r>
      <w:r w:rsidR="00EE7FB0" w:rsidRPr="00230200">
        <w:t>PyCharm is an IDE used to for programming in Python. It was designed and developed by JetBrains and available in two different licenses: Community Edition with Apache License and Professional Edition with a proprietary license. It provides cross platform support and you can run it on Windows, Mac and Linux. Similar to other IDE it provides code analysis, debugger, version control integration and support for the Django framework.</w:t>
      </w:r>
    </w:p>
    <w:p w:rsidR="00EE7FB0" w:rsidRPr="00230200" w:rsidRDefault="00F00C05" w:rsidP="00F00C05">
      <w:r>
        <w:tab/>
      </w:r>
      <w:r w:rsidR="00EE7FB0" w:rsidRPr="00230200">
        <w:t>Core Features:</w:t>
      </w:r>
    </w:p>
    <w:p w:rsidR="00EE7FB0" w:rsidRPr="00230200" w:rsidRDefault="00EE7FB0" w:rsidP="00F00C05">
      <w:pPr>
        <w:pStyle w:val="ListBullet2"/>
      </w:pPr>
      <w:r w:rsidRPr="00230200">
        <w:t>Intelligent Code Editor</w:t>
      </w:r>
    </w:p>
    <w:p w:rsidR="00EE7FB0" w:rsidRPr="00230200" w:rsidRDefault="00EE7FB0" w:rsidP="00EE7FB0">
      <w:pPr>
        <w:pStyle w:val="ListParagraph"/>
        <w:numPr>
          <w:ilvl w:val="1"/>
          <w:numId w:val="41"/>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Syntax highlighting</w:t>
      </w:r>
    </w:p>
    <w:p w:rsidR="00EE7FB0" w:rsidRPr="00230200" w:rsidRDefault="00EE7FB0" w:rsidP="00EE7FB0">
      <w:pPr>
        <w:pStyle w:val="ListParagraph"/>
        <w:numPr>
          <w:ilvl w:val="1"/>
          <w:numId w:val="41"/>
        </w:numPr>
        <w:spacing w:line="360" w:lineRule="auto"/>
        <w:rPr>
          <w:rFonts w:ascii="Times New Roman" w:eastAsia="Times New Roman" w:hAnsi="Times New Roman" w:cs="Times New Roman"/>
        </w:rPr>
      </w:pPr>
      <w:r w:rsidRPr="00230200">
        <w:rPr>
          <w:rFonts w:ascii="Times New Roman" w:eastAsia="Times New Roman" w:hAnsi="Times New Roman" w:cs="Times New Roman"/>
        </w:rPr>
        <w:t>Code formatting and indentation</w:t>
      </w:r>
    </w:p>
    <w:p w:rsidR="00EE7FB0" w:rsidRPr="00230200" w:rsidRDefault="00EE7FB0" w:rsidP="00EE7FB0">
      <w:pPr>
        <w:pStyle w:val="ListParagraph"/>
        <w:numPr>
          <w:ilvl w:val="1"/>
          <w:numId w:val="41"/>
        </w:numPr>
        <w:spacing w:line="360" w:lineRule="auto"/>
        <w:rPr>
          <w:rFonts w:ascii="Times New Roman" w:eastAsia="Times New Roman" w:hAnsi="Times New Roman" w:cs="Times New Roman"/>
        </w:rPr>
      </w:pPr>
      <w:r w:rsidRPr="00230200">
        <w:rPr>
          <w:rFonts w:ascii="Times New Roman" w:eastAsia="Times New Roman" w:hAnsi="Times New Roman" w:cs="Times New Roman"/>
        </w:rPr>
        <w:t>Line and block commenting</w:t>
      </w:r>
    </w:p>
    <w:p w:rsidR="00EE7FB0" w:rsidRPr="00230200" w:rsidRDefault="00EE7FB0" w:rsidP="00F00C05">
      <w:pPr>
        <w:pStyle w:val="ListBullet2"/>
      </w:pPr>
      <w:r w:rsidRPr="00230200">
        <w:t>Easy Code Navigation and Search</w:t>
      </w:r>
    </w:p>
    <w:p w:rsidR="00EE7FB0" w:rsidRPr="00230200" w:rsidRDefault="00EE7FB0" w:rsidP="00EE7FB0">
      <w:pPr>
        <w:pStyle w:val="ListParagraph"/>
        <w:numPr>
          <w:ilvl w:val="1"/>
          <w:numId w:val="41"/>
        </w:numPr>
        <w:spacing w:line="360" w:lineRule="auto"/>
        <w:rPr>
          <w:rFonts w:ascii="Times New Roman" w:eastAsia="Times New Roman" w:hAnsi="Times New Roman" w:cs="Times New Roman"/>
        </w:rPr>
      </w:pPr>
      <w:r w:rsidRPr="00230200">
        <w:rPr>
          <w:rFonts w:ascii="Times New Roman" w:eastAsia="Times New Roman" w:hAnsi="Times New Roman" w:cs="Times New Roman"/>
        </w:rPr>
        <w:t>Go to declaration, method, class.</w:t>
      </w:r>
    </w:p>
    <w:p w:rsidR="00EE7FB0" w:rsidRPr="00230200" w:rsidRDefault="00EE7FB0" w:rsidP="00EE7FB0">
      <w:pPr>
        <w:pStyle w:val="ListParagraph"/>
        <w:numPr>
          <w:ilvl w:val="1"/>
          <w:numId w:val="41"/>
        </w:numPr>
        <w:spacing w:line="360" w:lineRule="auto"/>
        <w:rPr>
          <w:rFonts w:ascii="Times New Roman" w:eastAsia="Times New Roman" w:hAnsi="Times New Roman" w:cs="Times New Roman"/>
        </w:rPr>
      </w:pPr>
      <w:r w:rsidRPr="00230200">
        <w:rPr>
          <w:rFonts w:ascii="Times New Roman" w:eastAsia="Times New Roman" w:hAnsi="Times New Roman" w:cs="Times New Roman"/>
        </w:rPr>
        <w:t>Find usage</w:t>
      </w:r>
    </w:p>
    <w:p w:rsidR="00EE7FB0" w:rsidRPr="00230200" w:rsidRDefault="00EE7FB0" w:rsidP="00F00C05">
      <w:pPr>
        <w:pStyle w:val="ListBullet2"/>
      </w:pPr>
      <w:r w:rsidRPr="00230200">
        <w:lastRenderedPageBreak/>
        <w:t>Code analysis, Refactoring and Debugging</w:t>
      </w:r>
    </w:p>
    <w:p w:rsidR="00EE7FB0" w:rsidRPr="00230200" w:rsidRDefault="00EE7FB0" w:rsidP="00F00C05">
      <w:pPr>
        <w:pStyle w:val="ListBullet2"/>
      </w:pPr>
      <w:r w:rsidRPr="00230200">
        <w:t>Well Documented</w:t>
      </w:r>
    </w:p>
    <w:p w:rsidR="00EE7FB0" w:rsidRPr="00230200" w:rsidRDefault="00EE7FB0" w:rsidP="00F00C05">
      <w:pPr>
        <w:pStyle w:val="ListBullet2"/>
      </w:pPr>
      <w:r w:rsidRPr="00230200">
        <w:t>Django IDE + JavaScript, HTML</w:t>
      </w:r>
    </w:p>
    <w:p w:rsidR="00EE7FB0" w:rsidRPr="00230200" w:rsidRDefault="00EE7FB0" w:rsidP="00F00C05">
      <w:pPr>
        <w:pStyle w:val="Heading2"/>
      </w:pPr>
      <w:bookmarkStart w:id="197" w:name="_Toc307009059"/>
      <w:bookmarkStart w:id="198" w:name="_Toc437005569"/>
      <w:r w:rsidRPr="00230200">
        <w:t xml:space="preserve">4.1.2 </w:t>
      </w:r>
      <w:r w:rsidR="00F00C05" w:rsidRPr="00230200">
        <w:t>Brackets</w:t>
      </w:r>
      <w:bookmarkEnd w:id="197"/>
      <w:bookmarkEnd w:id="198"/>
    </w:p>
    <w:p w:rsidR="00EE7FB0" w:rsidRPr="00230200" w:rsidRDefault="00F00C05" w:rsidP="00EE7FB0">
      <w:r>
        <w:tab/>
      </w:r>
      <w:r w:rsidR="00EE7FB0" w:rsidRPr="00230200">
        <w:t>This is an open source IDE written in HTML, CSS and JavaScript with main focus on web development. Adobe Systems designed and developed Brackets and it is available under open source MIT license. It can be installed on all platform Windows, Mac and Linux.</w:t>
      </w:r>
    </w:p>
    <w:p w:rsidR="00EE7FB0" w:rsidRPr="00230200" w:rsidRDefault="00F00C05" w:rsidP="00F00C05">
      <w:r>
        <w:tab/>
      </w:r>
      <w:r w:rsidR="00EE7FB0" w:rsidRPr="00230200">
        <w:t>Features:</w:t>
      </w:r>
    </w:p>
    <w:p w:rsidR="00EE7FB0" w:rsidRPr="00230200" w:rsidRDefault="00EE7FB0" w:rsidP="00F00C05">
      <w:pPr>
        <w:pStyle w:val="ListBullet2"/>
      </w:pPr>
      <w:r w:rsidRPr="00230200">
        <w:t>Quick Edit</w:t>
      </w:r>
    </w:p>
    <w:p w:rsidR="00EE7FB0" w:rsidRPr="00230200" w:rsidRDefault="00EE7FB0" w:rsidP="00F00C05">
      <w:pPr>
        <w:pStyle w:val="ListBullet2"/>
      </w:pPr>
      <w:r w:rsidRPr="00230200">
        <w:t>Well Documented</w:t>
      </w:r>
    </w:p>
    <w:p w:rsidR="00EE7FB0" w:rsidRPr="00230200" w:rsidRDefault="00EE7FB0" w:rsidP="00F00C05">
      <w:pPr>
        <w:pStyle w:val="ListBullet2"/>
      </w:pPr>
      <w:r w:rsidRPr="00230200">
        <w:t>Live Preview</w:t>
      </w:r>
    </w:p>
    <w:p w:rsidR="00EE7FB0" w:rsidRPr="00230200" w:rsidRDefault="00EE7FB0" w:rsidP="00F00C05">
      <w:pPr>
        <w:pStyle w:val="ListBullet2"/>
      </w:pPr>
      <w:r w:rsidRPr="00230200">
        <w:t xml:space="preserve">Open Source </w:t>
      </w:r>
    </w:p>
    <w:p w:rsidR="00EE7FB0" w:rsidRPr="00230200" w:rsidRDefault="00EE7FB0" w:rsidP="00F00C05">
      <w:pPr>
        <w:pStyle w:val="Heading2"/>
      </w:pPr>
      <w:bookmarkStart w:id="199" w:name="_Toc307009060"/>
      <w:bookmarkStart w:id="200" w:name="_Toc437005570"/>
      <w:r w:rsidRPr="00230200">
        <w:t>4.1.</w:t>
      </w:r>
      <w:r w:rsidR="00F00C05" w:rsidRPr="00230200">
        <w:t>3 MySQL Workbench</w:t>
      </w:r>
      <w:bookmarkEnd w:id="199"/>
      <w:bookmarkEnd w:id="200"/>
    </w:p>
    <w:p w:rsidR="00EE7FB0" w:rsidRPr="00230200" w:rsidRDefault="00F00C05" w:rsidP="00F00C05">
      <w:r>
        <w:tab/>
      </w:r>
      <w:r w:rsidR="00EE7FB0" w:rsidRPr="00230200">
        <w:t>Workbench is a visual tool used by database architects, developers and DBAs. It is used to design the database, SQL development (writing stored procedures and queries) and database administration such as server configuration, backup, etc.</w:t>
      </w:r>
    </w:p>
    <w:p w:rsidR="00EE7FB0" w:rsidRPr="00230200" w:rsidRDefault="00EE7FB0" w:rsidP="00F00C05">
      <w:pPr>
        <w:pStyle w:val="Heading1"/>
      </w:pPr>
      <w:bookmarkStart w:id="201" w:name="_Toc307009061"/>
      <w:bookmarkStart w:id="202" w:name="_Toc437005571"/>
      <w:r w:rsidRPr="00230200">
        <w:t xml:space="preserve">4.2 </w:t>
      </w:r>
      <w:r w:rsidR="00F00C05" w:rsidRPr="00230200">
        <w:t>Application Workflow</w:t>
      </w:r>
      <w:bookmarkEnd w:id="201"/>
      <w:bookmarkEnd w:id="202"/>
    </w:p>
    <w:p w:rsidR="00EE7FB0" w:rsidRPr="00230200" w:rsidRDefault="00F00C05" w:rsidP="00F00C05">
      <w:r>
        <w:tab/>
      </w:r>
      <w:r w:rsidR="00EE7FB0" w:rsidRPr="00230200">
        <w:t>In order to obtain a complete working solution we need to host a web search tool, web services and database in such a way that all these three can interact with each other. At the same time, the feed parser needs to be run continuously on the server and check for the latest story. Web search tool can be hosted in apache and web service is developed in Node.js, so we need to install Node.js on the server and that will run web services for us.  Most of modern hosting services offer support for MySQL database.</w:t>
      </w:r>
    </w:p>
    <w:p w:rsidR="00EE7FB0" w:rsidRPr="00230200" w:rsidRDefault="00EE7FB0" w:rsidP="00F00C05">
      <w:pPr>
        <w:pStyle w:val="Figure"/>
      </w:pPr>
      <w:r w:rsidRPr="00230200">
        <w:rPr>
          <w:noProof/>
        </w:rPr>
        <w:lastRenderedPageBreak/>
        <w:drawing>
          <wp:inline distT="0" distB="0" distL="0" distR="0" wp14:anchorId="2BF483A9" wp14:editId="5E6BA6DC">
            <wp:extent cx="4791075" cy="2819400"/>
            <wp:effectExtent l="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5392" t="6838" r="7131" b="8810"/>
                    <a:stretch/>
                  </pic:blipFill>
                  <pic:spPr bwMode="auto">
                    <a:xfrm>
                      <a:off x="0" y="0"/>
                      <a:ext cx="4799407" cy="2824303"/>
                    </a:xfrm>
                    <a:prstGeom prst="rect">
                      <a:avLst/>
                    </a:prstGeom>
                    <a:noFill/>
                    <a:ln>
                      <a:noFill/>
                    </a:ln>
                    <a:extLst>
                      <a:ext uri="{53640926-AAD7-44D8-BBD7-CCE9431645EC}">
                        <a14:shadowObscured xmlns:a14="http://schemas.microsoft.com/office/drawing/2010/main"/>
                      </a:ext>
                    </a:extLst>
                  </pic:spPr>
                </pic:pic>
              </a:graphicData>
            </a:graphic>
          </wp:inline>
        </w:drawing>
      </w:r>
    </w:p>
    <w:p w:rsidR="00EE7FB0" w:rsidRPr="00F00C05" w:rsidRDefault="00EE7FB0" w:rsidP="00F00C05">
      <w:pPr>
        <w:pStyle w:val="Caption"/>
        <w:ind w:left="810"/>
      </w:pPr>
      <w:bookmarkStart w:id="203" w:name="_Toc307009081"/>
      <w:bookmarkStart w:id="204" w:name="_Toc437005517"/>
      <w:r w:rsidRPr="00230200">
        <w:t>Figure 4.1</w:t>
      </w:r>
      <w:r w:rsidR="00F00C05">
        <w:t>.</w:t>
      </w:r>
      <w:r w:rsidRPr="00230200">
        <w:t xml:space="preserve"> Flowchart of project</w:t>
      </w:r>
      <w:bookmarkEnd w:id="203"/>
      <w:r w:rsidR="00F00C05">
        <w:t>.</w:t>
      </w:r>
      <w:bookmarkEnd w:id="204"/>
    </w:p>
    <w:p w:rsidR="00EE7FB0" w:rsidRPr="00230200" w:rsidRDefault="00EE7FB0" w:rsidP="00F00C05">
      <w:pPr>
        <w:pStyle w:val="ChapterLabel"/>
      </w:pPr>
      <w:bookmarkStart w:id="205" w:name="_Toc307009062"/>
      <w:r w:rsidRPr="00230200">
        <w:lastRenderedPageBreak/>
        <w:t>CHAPTER 5</w:t>
      </w:r>
      <w:bookmarkEnd w:id="205"/>
    </w:p>
    <w:p w:rsidR="00EE7FB0" w:rsidRPr="00230200" w:rsidRDefault="00EE7FB0" w:rsidP="00F00C05">
      <w:pPr>
        <w:pStyle w:val="ChapterTitle"/>
      </w:pPr>
      <w:bookmarkStart w:id="206" w:name="_Toc307009063"/>
      <w:bookmarkStart w:id="207" w:name="_Toc437005572"/>
      <w:r w:rsidRPr="00230200">
        <w:t>CONCLUSION AND FUTURE ENHANCEMENT</w:t>
      </w:r>
      <w:bookmarkEnd w:id="206"/>
      <w:bookmarkEnd w:id="207"/>
    </w:p>
    <w:p w:rsidR="00EE7FB0" w:rsidRPr="00230200" w:rsidRDefault="00F00C05" w:rsidP="00F00C05">
      <w:r>
        <w:tab/>
      </w:r>
      <w:r w:rsidR="00EE7FB0" w:rsidRPr="00230200">
        <w:t>There are lots of mobile applications and web tools available in the market for reading stories from different sources, but none of these provide the power of searching a story and following that particular story from start to end. This search tool provides the functionality of searching all stories in chronological order. The tough task here was to collect old data, as I needed to crawl a website for collecting old data and store all that in the database. The major obstacle was the crawler, as mostly all websites make some improvement to some extent in their design every year. Another tough task was to provide a fast search tool; user must see the search result on the screen soon after typing a search keyword. Taking all this into consideration, different technologies were used to develop the different module and parts of the application. This tool right now provides support only for realclearpolticis.com but we can add more sources as part of future enhancement, so that user can get more stories from different sources. Adding search prediction can also be considered as one of the major enhancements. There are lots of other possibilities for enhancement like user should be able to comment on a particular story, mark favorite story and can select story that he wants to follow every day.</w:t>
      </w:r>
    </w:p>
    <w:p w:rsidR="00EE7FB0" w:rsidRDefault="00EE7FB0" w:rsidP="00F00C05">
      <w:pPr>
        <w:pStyle w:val="SECTIONTITLE"/>
      </w:pPr>
      <w:bookmarkStart w:id="208" w:name="_Toc307009064"/>
      <w:bookmarkStart w:id="209" w:name="_Toc437005573"/>
      <w:r w:rsidRPr="009D7930">
        <w:lastRenderedPageBreak/>
        <w:t>REFERENCES</w:t>
      </w:r>
      <w:bookmarkEnd w:id="208"/>
      <w:bookmarkEnd w:id="209"/>
    </w:p>
    <w:p w:rsidR="00EE7FB0" w:rsidRPr="009D7930" w:rsidRDefault="00F00C05" w:rsidP="00F00C05">
      <w:pPr>
        <w:pStyle w:val="HangingIndentAuthorNumber"/>
      </w:pPr>
      <w:r>
        <w:t>[1]</w:t>
      </w:r>
      <w:r>
        <w:tab/>
      </w:r>
      <w:r>
        <w:tab/>
      </w:r>
      <w:r w:rsidR="0020193D" w:rsidRPr="00FD53F7">
        <w:rPr>
          <w:smallCaps/>
        </w:rPr>
        <w:t xml:space="preserve">S. </w:t>
      </w:r>
      <w:r w:rsidR="00EE7FB0" w:rsidRPr="00FD53F7">
        <w:rPr>
          <w:smallCaps/>
        </w:rPr>
        <w:t>Br</w:t>
      </w:r>
      <w:r w:rsidR="0020193D" w:rsidRPr="00FD53F7">
        <w:rPr>
          <w:smallCaps/>
        </w:rPr>
        <w:t>in</w:t>
      </w:r>
      <w:r w:rsidR="00EE7FB0" w:rsidRPr="00FD53F7">
        <w:rPr>
          <w:smallCaps/>
        </w:rPr>
        <w:t xml:space="preserve"> and L</w:t>
      </w:r>
      <w:r w:rsidR="0020193D" w:rsidRPr="00FD53F7">
        <w:rPr>
          <w:smallCaps/>
        </w:rPr>
        <w:t>. Page</w:t>
      </w:r>
      <w:r w:rsidR="0020193D">
        <w:t>,</w:t>
      </w:r>
      <w:r w:rsidR="00EE7FB0">
        <w:t xml:space="preserve"> </w:t>
      </w:r>
      <w:r w:rsidR="00EE7FB0" w:rsidRPr="0020193D">
        <w:rPr>
          <w:i/>
        </w:rPr>
        <w:t>Reprint of: The anatomy of a large-scale hypertextual web search engine</w:t>
      </w:r>
      <w:r w:rsidR="0020193D">
        <w:t>,</w:t>
      </w:r>
      <w:r w:rsidR="00EE7FB0" w:rsidRPr="009D7930">
        <w:t xml:space="preserve"> </w:t>
      </w:r>
      <w:r w:rsidR="0020193D">
        <w:rPr>
          <w:iCs/>
        </w:rPr>
        <w:t>Comput.</w:t>
      </w:r>
      <w:r w:rsidR="00EE7FB0" w:rsidRPr="0020193D">
        <w:rPr>
          <w:iCs/>
        </w:rPr>
        <w:t xml:space="preserve"> </w:t>
      </w:r>
      <w:r w:rsidR="0020193D">
        <w:rPr>
          <w:iCs/>
        </w:rPr>
        <w:t>Netw</w:t>
      </w:r>
      <w:r w:rsidR="00EE7FB0">
        <w:rPr>
          <w:i/>
          <w:iCs/>
        </w:rPr>
        <w:t>.</w:t>
      </w:r>
      <w:r w:rsidR="0020193D">
        <w:rPr>
          <w:i/>
          <w:iCs/>
        </w:rPr>
        <w:t>,</w:t>
      </w:r>
      <w:r w:rsidR="00EE7FB0">
        <w:rPr>
          <w:i/>
          <w:iCs/>
        </w:rPr>
        <w:t xml:space="preserve"> </w:t>
      </w:r>
      <w:r w:rsidR="0020193D" w:rsidRPr="009D7930">
        <w:t>56</w:t>
      </w:r>
      <w:r w:rsidR="0020193D">
        <w:t xml:space="preserve"> (</w:t>
      </w:r>
      <w:r w:rsidR="00EE7FB0" w:rsidRPr="004E3AEA">
        <w:rPr>
          <w:iCs/>
        </w:rPr>
        <w:t>2012</w:t>
      </w:r>
      <w:r w:rsidR="0020193D">
        <w:rPr>
          <w:iCs/>
        </w:rPr>
        <w:t>), pp.</w:t>
      </w:r>
      <w:r w:rsidR="00EE7FB0" w:rsidRPr="009D7930">
        <w:t xml:space="preserve"> 3825-3833.</w:t>
      </w:r>
    </w:p>
    <w:p w:rsidR="00EE7FB0" w:rsidRPr="009D7930" w:rsidRDefault="00EB7124" w:rsidP="00F00C05">
      <w:pPr>
        <w:pStyle w:val="HangingIndentAuthorNumber"/>
      </w:pPr>
      <w:r>
        <w:t>[2</w:t>
      </w:r>
      <w:r w:rsidR="00F00C05">
        <w:t>]</w:t>
      </w:r>
      <w:r w:rsidR="00F00C05">
        <w:tab/>
      </w:r>
      <w:r w:rsidR="00F00C05">
        <w:tab/>
      </w:r>
      <w:r w:rsidR="00FD53F7" w:rsidRPr="00FD53F7">
        <w:rPr>
          <w:smallCaps/>
        </w:rPr>
        <w:t>C. H. Swaroop</w:t>
      </w:r>
      <w:r w:rsidR="00FD53F7">
        <w:t xml:space="preserve">, </w:t>
      </w:r>
      <w:r w:rsidR="00FD53F7" w:rsidRPr="00FD53F7">
        <w:rPr>
          <w:i/>
        </w:rPr>
        <w:t>Features of Python</w:t>
      </w:r>
      <w:r w:rsidR="00FD53F7">
        <w:t>.</w:t>
      </w:r>
      <w:r w:rsidR="00EE7FB0" w:rsidRPr="009D7930">
        <w:t xml:space="preserve"> </w:t>
      </w:r>
      <w:r w:rsidR="00FD53F7">
        <w:t>A Byte of Python,</w:t>
      </w:r>
      <w:r w:rsidR="00EE7FB0" w:rsidRPr="009D7930">
        <w:t xml:space="preserve"> </w:t>
      </w:r>
      <w:r w:rsidR="00FD53F7" w:rsidRPr="00FD53F7">
        <w:t>http://www.ibiblio.org/g2swap/byteofpython/read/features-of-python.html</w:t>
      </w:r>
      <w:r w:rsidR="00FD53F7">
        <w:t>, accessed</w:t>
      </w:r>
      <w:r w:rsidR="00EE7FB0" w:rsidRPr="009D7930">
        <w:t xml:space="preserve"> </w:t>
      </w:r>
      <w:r w:rsidR="00FD53F7">
        <w:t xml:space="preserve">December </w:t>
      </w:r>
      <w:r w:rsidR="00EE7FB0">
        <w:t>2015</w:t>
      </w:r>
      <w:r w:rsidR="00FD53F7">
        <w:t>, n.d.</w:t>
      </w:r>
    </w:p>
    <w:p w:rsidR="00EE7FB0" w:rsidRPr="009D7930" w:rsidRDefault="00EB7124" w:rsidP="00F00C05">
      <w:pPr>
        <w:pStyle w:val="HangingIndentAuthorNumber"/>
      </w:pPr>
      <w:r>
        <w:t>[3</w:t>
      </w:r>
      <w:r w:rsidR="00F00C05">
        <w:t>]</w:t>
      </w:r>
      <w:r w:rsidR="00F00C05">
        <w:tab/>
      </w:r>
      <w:r w:rsidR="00F00C05">
        <w:tab/>
      </w:r>
      <w:r w:rsidR="00FD53F7" w:rsidRPr="00FD53F7">
        <w:rPr>
          <w:smallCaps/>
        </w:rPr>
        <w:t>L. Richardson</w:t>
      </w:r>
      <w:r w:rsidR="00FD53F7">
        <w:t xml:space="preserve">, </w:t>
      </w:r>
      <w:r w:rsidR="00EE7FB0" w:rsidRPr="00FD53F7">
        <w:rPr>
          <w:i/>
        </w:rPr>
        <w:t xml:space="preserve">Beautiful </w:t>
      </w:r>
      <w:r w:rsidR="00FD53F7">
        <w:rPr>
          <w:i/>
        </w:rPr>
        <w:t>s</w:t>
      </w:r>
      <w:r w:rsidR="00EE7FB0" w:rsidRPr="00FD53F7">
        <w:rPr>
          <w:i/>
        </w:rPr>
        <w:t>oup</w:t>
      </w:r>
      <w:r w:rsidR="00EE7FB0">
        <w:t>.</w:t>
      </w:r>
      <w:r w:rsidR="00FD53F7">
        <w:t xml:space="preserve"> Crummy,</w:t>
      </w:r>
      <w:r w:rsidR="00EE7FB0" w:rsidRPr="009D7930">
        <w:t xml:space="preserve"> http://www.crummy.com/software/</w:t>
      </w:r>
      <w:r w:rsidR="00FD53F7">
        <w:br/>
      </w:r>
      <w:r w:rsidR="00EE7FB0" w:rsidRPr="009D7930">
        <w:t>BeautifulSoup/</w:t>
      </w:r>
      <w:r w:rsidR="00FD53F7">
        <w:t>, accessed December</w:t>
      </w:r>
      <w:r w:rsidR="00EE7FB0" w:rsidRPr="009D7930">
        <w:t xml:space="preserve"> </w:t>
      </w:r>
      <w:r w:rsidR="00EE7FB0">
        <w:t>2015</w:t>
      </w:r>
      <w:r w:rsidR="00FD53F7">
        <w:t>, Sept. 29, 2015.</w:t>
      </w:r>
    </w:p>
    <w:p w:rsidR="00EE7FB0" w:rsidRPr="009D7930" w:rsidRDefault="00EB7124" w:rsidP="00F00C05">
      <w:pPr>
        <w:pStyle w:val="HangingIndentAuthorNumber"/>
      </w:pPr>
      <w:r>
        <w:t>[4</w:t>
      </w:r>
      <w:r w:rsidR="00F00C05">
        <w:t>]</w:t>
      </w:r>
      <w:r w:rsidR="00F00C05">
        <w:tab/>
      </w:r>
      <w:r w:rsidR="00F00C05">
        <w:tab/>
      </w:r>
      <w:r w:rsidR="00FD53F7" w:rsidRPr="00681D65">
        <w:rPr>
          <w:smallCaps/>
        </w:rPr>
        <w:t>K. McKee and M. Pilgrim</w:t>
      </w:r>
      <w:r w:rsidR="00FD53F7">
        <w:t xml:space="preserve">, </w:t>
      </w:r>
      <w:r w:rsidR="00EE7FB0" w:rsidRPr="00681D65">
        <w:rPr>
          <w:i/>
        </w:rPr>
        <w:t>Feedparse</w:t>
      </w:r>
      <w:r w:rsidR="00FD53F7" w:rsidRPr="00681D65">
        <w:rPr>
          <w:i/>
        </w:rPr>
        <w:t>r 5.2.1</w:t>
      </w:r>
      <w:r w:rsidR="00681D65" w:rsidRPr="00681D65">
        <w:rPr>
          <w:i/>
        </w:rPr>
        <w:t>.</w:t>
      </w:r>
      <w:r w:rsidR="00681D65">
        <w:t xml:space="preserve"> Python,</w:t>
      </w:r>
      <w:r w:rsidR="00EE7FB0">
        <w:t xml:space="preserve"> </w:t>
      </w:r>
      <w:r w:rsidR="00681D65" w:rsidRPr="00681D65">
        <w:t>https://pypi.python.org/pypi/</w:t>
      </w:r>
      <w:r w:rsidR="00681D65">
        <w:br/>
      </w:r>
      <w:r w:rsidR="00681D65" w:rsidRPr="00681D65">
        <w:t>feedparser</w:t>
      </w:r>
      <w:r w:rsidR="00681D65">
        <w:t>, accessed December</w:t>
      </w:r>
      <w:r w:rsidR="00EE7FB0" w:rsidRPr="009D7930">
        <w:t xml:space="preserve"> </w:t>
      </w:r>
      <w:r w:rsidR="00EE7FB0">
        <w:t>2015</w:t>
      </w:r>
      <w:r w:rsidR="00681D65">
        <w:t>, n.d.</w:t>
      </w:r>
    </w:p>
    <w:p w:rsidR="00EE7FB0" w:rsidRPr="009D7930" w:rsidRDefault="00EB7124" w:rsidP="00F00C05">
      <w:pPr>
        <w:pStyle w:val="HangingIndentAuthorNumber"/>
      </w:pPr>
      <w:r>
        <w:t>[5</w:t>
      </w:r>
      <w:r w:rsidR="00F00C05">
        <w:t>]</w:t>
      </w:r>
      <w:r w:rsidR="00F00C05">
        <w:tab/>
      </w:r>
      <w:r w:rsidR="00F00C05">
        <w:tab/>
      </w:r>
      <w:r w:rsidR="00446171">
        <w:t xml:space="preserve">S. Suehring, </w:t>
      </w:r>
      <w:r w:rsidR="00EE7FB0" w:rsidRPr="00446171">
        <w:rPr>
          <w:i/>
        </w:rPr>
        <w:t>MySQL</w:t>
      </w:r>
      <w:r w:rsidR="00446171" w:rsidRPr="00446171">
        <w:rPr>
          <w:i/>
        </w:rPr>
        <w:t xml:space="preserve"> Bible</w:t>
      </w:r>
      <w:r w:rsidR="00446171">
        <w:t xml:space="preserve">, Wiley Publishing, Inc., New York, </w:t>
      </w:r>
      <w:r w:rsidR="00EE7FB0" w:rsidRPr="009D7930">
        <w:t>2001.</w:t>
      </w:r>
    </w:p>
    <w:p w:rsidR="00EE7FB0" w:rsidRDefault="00EB7124" w:rsidP="00F00C05">
      <w:pPr>
        <w:pStyle w:val="HangingIndentAuthorNumber"/>
      </w:pPr>
      <w:r>
        <w:t>[6</w:t>
      </w:r>
      <w:r w:rsidR="00F00C05">
        <w:t>]</w:t>
      </w:r>
      <w:r w:rsidR="00F00C05">
        <w:tab/>
      </w:r>
      <w:r w:rsidR="00F00C05">
        <w:tab/>
      </w:r>
      <w:r w:rsidR="00681D65" w:rsidRPr="00681D65">
        <w:rPr>
          <w:smallCaps/>
        </w:rPr>
        <w:t>MySQL</w:t>
      </w:r>
      <w:r w:rsidR="00681D65">
        <w:t xml:space="preserve">, </w:t>
      </w:r>
      <w:r w:rsidR="00681D65" w:rsidRPr="00681D65">
        <w:rPr>
          <w:i/>
        </w:rPr>
        <w:t>1.3.1 What is MySQL</w:t>
      </w:r>
      <w:r w:rsidR="00EE7FB0">
        <w:t>. MySQL</w:t>
      </w:r>
      <w:r w:rsidR="00681D65">
        <w:t>,</w:t>
      </w:r>
      <w:r w:rsidR="00EE7FB0" w:rsidRPr="009D7930">
        <w:t xml:space="preserve"> </w:t>
      </w:r>
      <w:r w:rsidR="00077A4D" w:rsidRPr="00077A4D">
        <w:t>https://dev.mysql.com/doc/refman/5.1/</w:t>
      </w:r>
      <w:r w:rsidR="00681D65">
        <w:br/>
        <w:t>en/what-is-mysql.html,</w:t>
      </w:r>
      <w:r w:rsidR="00077A4D" w:rsidRPr="00077A4D">
        <w:t xml:space="preserve"> </w:t>
      </w:r>
      <w:r w:rsidR="00681D65">
        <w:t xml:space="preserve">accessed December </w:t>
      </w:r>
      <w:r w:rsidR="00077A4D" w:rsidRPr="00077A4D">
        <w:t>2015</w:t>
      </w:r>
      <w:r w:rsidR="00681D65">
        <w:t>, n.d.</w:t>
      </w:r>
    </w:p>
    <w:p w:rsidR="00077A4D" w:rsidRPr="009D7930" w:rsidRDefault="00EB7124" w:rsidP="00F00C05">
      <w:pPr>
        <w:pStyle w:val="HangingIndentAuthorNumber"/>
      </w:pPr>
      <w:r>
        <w:rPr>
          <w:smallCaps/>
        </w:rPr>
        <w:t>[7]</w:t>
      </w:r>
      <w:r>
        <w:rPr>
          <w:smallCaps/>
        </w:rPr>
        <w:tab/>
      </w:r>
      <w:r>
        <w:rPr>
          <w:smallCaps/>
        </w:rPr>
        <w:tab/>
      </w:r>
      <w:r w:rsidR="00446171" w:rsidRPr="00446171">
        <w:rPr>
          <w:smallCaps/>
        </w:rPr>
        <w:t>Xtec</w:t>
      </w:r>
      <w:r w:rsidR="00446171">
        <w:t xml:space="preserve">, </w:t>
      </w:r>
      <w:r w:rsidR="00446171" w:rsidRPr="00446171">
        <w:rPr>
          <w:i/>
        </w:rPr>
        <w:t>Guía rápida de administración de MySQL</w:t>
      </w:r>
      <w:r w:rsidR="00446171">
        <w:t xml:space="preserve">. Xtec, </w:t>
      </w:r>
      <w:r w:rsidR="00446171" w:rsidRPr="00446171">
        <w:t>http://www.xtec.cat/~acastan/textos/</w:t>
      </w:r>
      <w:r w:rsidR="00446171">
        <w:br/>
      </w:r>
      <w:r w:rsidR="00446171" w:rsidRPr="00446171">
        <w:t>Administracion%20de%20MySQL.html</w:t>
      </w:r>
      <w:r w:rsidR="00446171">
        <w:t>, accessed December 2015, n.d.</w:t>
      </w:r>
    </w:p>
    <w:p w:rsidR="00EE7FB0" w:rsidRPr="009D7930" w:rsidRDefault="00F00C05" w:rsidP="00F00C05">
      <w:pPr>
        <w:pStyle w:val="HangingIndentAuthorNumber"/>
      </w:pPr>
      <w:r>
        <w:t>[8]</w:t>
      </w:r>
      <w:r>
        <w:tab/>
      </w:r>
      <w:r>
        <w:tab/>
      </w:r>
      <w:r w:rsidR="00681D65" w:rsidRPr="00681D65">
        <w:rPr>
          <w:smallCaps/>
        </w:rPr>
        <w:t>MySQL</w:t>
      </w:r>
      <w:r w:rsidR="00681D65" w:rsidRPr="00681D65">
        <w:rPr>
          <w:i/>
        </w:rPr>
        <w:t xml:space="preserve">, </w:t>
      </w:r>
      <w:r w:rsidR="00EE7FB0" w:rsidRPr="00681D65">
        <w:rPr>
          <w:i/>
        </w:rPr>
        <w:t>Chapter</w:t>
      </w:r>
      <w:r w:rsidR="00681D65" w:rsidRPr="00681D65">
        <w:rPr>
          <w:i/>
        </w:rPr>
        <w:t xml:space="preserve"> </w:t>
      </w:r>
      <w:r w:rsidR="00EE7FB0" w:rsidRPr="00681D65">
        <w:rPr>
          <w:i/>
        </w:rPr>
        <w:t>1</w:t>
      </w:r>
      <w:r w:rsidR="00681D65" w:rsidRPr="00681D65">
        <w:rPr>
          <w:i/>
        </w:rPr>
        <w:t xml:space="preserve"> i</w:t>
      </w:r>
      <w:r w:rsidR="00EE7FB0" w:rsidRPr="00681D65">
        <w:rPr>
          <w:i/>
        </w:rPr>
        <w:t xml:space="preserve">ntroduction to MySQL </w:t>
      </w:r>
      <w:r w:rsidR="00681D65" w:rsidRPr="00681D65">
        <w:rPr>
          <w:i/>
        </w:rPr>
        <w:t>connector/python</w:t>
      </w:r>
      <w:r w:rsidR="00EE7FB0">
        <w:t>. MySQL</w:t>
      </w:r>
      <w:r w:rsidR="00681D65">
        <w:t>,</w:t>
      </w:r>
      <w:r w:rsidR="00EE7FB0">
        <w:t xml:space="preserve"> </w:t>
      </w:r>
      <w:r w:rsidR="00EE7FB0" w:rsidRPr="009D7930">
        <w:t>https://dev.mysql.com/doc/connector-python/en/connector-python-introduction.html</w:t>
      </w:r>
      <w:r w:rsidR="00681D65">
        <w:t>,</w:t>
      </w:r>
      <w:r w:rsidR="00EE7FB0" w:rsidRPr="009D7930">
        <w:t xml:space="preserve"> </w:t>
      </w:r>
      <w:r w:rsidR="00681D65">
        <w:t xml:space="preserve">accessed December </w:t>
      </w:r>
      <w:r w:rsidR="00EE7FB0">
        <w:t>2015</w:t>
      </w:r>
      <w:r w:rsidR="00681D65">
        <w:t>, n.d.</w:t>
      </w:r>
    </w:p>
    <w:p w:rsidR="00EE7FB0" w:rsidRPr="009D7930" w:rsidRDefault="00F00C05" w:rsidP="00F00C05">
      <w:pPr>
        <w:pStyle w:val="HangingIndentAuthorNumber"/>
      </w:pPr>
      <w:r>
        <w:t>[9]</w:t>
      </w:r>
      <w:r>
        <w:tab/>
      </w:r>
      <w:r>
        <w:tab/>
      </w:r>
      <w:r w:rsidR="00681D65" w:rsidRPr="00681D65">
        <w:rPr>
          <w:smallCaps/>
        </w:rPr>
        <w:t>Linux Foundation</w:t>
      </w:r>
      <w:r w:rsidR="00681D65">
        <w:t xml:space="preserve">, </w:t>
      </w:r>
      <w:r w:rsidR="00EE7FB0" w:rsidRPr="00681D65">
        <w:rPr>
          <w:i/>
        </w:rPr>
        <w:t>Node.js</w:t>
      </w:r>
      <w:r w:rsidR="00EE7FB0">
        <w:t xml:space="preserve">. </w:t>
      </w:r>
      <w:r w:rsidR="00681D65">
        <w:t>Linux Foundation,</w:t>
      </w:r>
      <w:r w:rsidR="00EE7FB0" w:rsidRPr="009D7930">
        <w:t xml:space="preserve"> https://nodejs.org/en/</w:t>
      </w:r>
      <w:r w:rsidR="00681D65">
        <w:t>,</w:t>
      </w:r>
      <w:r w:rsidR="00EE7FB0" w:rsidRPr="009D7930">
        <w:t xml:space="preserve"> </w:t>
      </w:r>
      <w:r w:rsidR="00681D65">
        <w:t xml:space="preserve">accessed December </w:t>
      </w:r>
      <w:r w:rsidR="00EE7FB0">
        <w:t>2015</w:t>
      </w:r>
      <w:r w:rsidR="00681D65">
        <w:t>, n.d.</w:t>
      </w:r>
    </w:p>
    <w:p w:rsidR="00EE7FB0" w:rsidRDefault="00F00C05" w:rsidP="00F00C05">
      <w:pPr>
        <w:pStyle w:val="HangingIndentAuthorNumber"/>
      </w:pPr>
      <w:r>
        <w:t>[10]</w:t>
      </w:r>
      <w:r>
        <w:tab/>
      </w:r>
      <w:r w:rsidR="00681D65" w:rsidRPr="00213B24">
        <w:rPr>
          <w:smallCaps/>
        </w:rPr>
        <w:t>T. Capan</w:t>
      </w:r>
      <w:r w:rsidR="00681D65">
        <w:t xml:space="preserve">, </w:t>
      </w:r>
      <w:r w:rsidR="00EE7FB0" w:rsidRPr="00681D65">
        <w:rPr>
          <w:i/>
        </w:rPr>
        <w:t xml:space="preserve">Why </w:t>
      </w:r>
      <w:r w:rsidR="00681D65" w:rsidRPr="00681D65">
        <w:rPr>
          <w:i/>
        </w:rPr>
        <w:t xml:space="preserve">the hell would i use </w:t>
      </w:r>
      <w:r w:rsidR="00EE7FB0" w:rsidRPr="00681D65">
        <w:rPr>
          <w:i/>
        </w:rPr>
        <w:t xml:space="preserve">Node.js? A </w:t>
      </w:r>
      <w:r w:rsidR="00681D65" w:rsidRPr="00681D65">
        <w:rPr>
          <w:i/>
        </w:rPr>
        <w:t>case-by-case tutorial</w:t>
      </w:r>
      <w:r w:rsidR="00EE7FB0">
        <w:t>.</w:t>
      </w:r>
      <w:r w:rsidR="00EE7FB0" w:rsidRPr="009D7930">
        <w:t xml:space="preserve"> Toptal</w:t>
      </w:r>
      <w:r w:rsidR="00681D65">
        <w:t>,</w:t>
      </w:r>
      <w:r w:rsidR="00EE7FB0" w:rsidRPr="009D7930">
        <w:t xml:space="preserve">. </w:t>
      </w:r>
      <w:r w:rsidR="00077A4D" w:rsidRPr="00077A4D">
        <w:t>http://www.toptal.com/nodejs/why-the-hell-would-i-use-node-js</w:t>
      </w:r>
      <w:r w:rsidR="00681D65">
        <w:t>,</w:t>
      </w:r>
      <w:r w:rsidR="00EE7FB0" w:rsidRPr="009D7930">
        <w:t xml:space="preserve"> </w:t>
      </w:r>
      <w:r w:rsidR="00681D65">
        <w:t>accessed October</w:t>
      </w:r>
      <w:r w:rsidR="00681D65" w:rsidRPr="009D7930">
        <w:t xml:space="preserve"> 2015</w:t>
      </w:r>
      <w:r w:rsidR="00681D65">
        <w:t>, n.d.</w:t>
      </w:r>
    </w:p>
    <w:p w:rsidR="00EE7FB0" w:rsidRPr="009D7930" w:rsidRDefault="00F00C05" w:rsidP="00F00C05">
      <w:pPr>
        <w:pStyle w:val="HangingIndentAuthorNumber"/>
      </w:pPr>
      <w:r>
        <w:t>[11]</w:t>
      </w:r>
      <w:r>
        <w:tab/>
      </w:r>
      <w:r w:rsidR="00213B24" w:rsidRPr="00213B24">
        <w:rPr>
          <w:smallCaps/>
        </w:rPr>
        <w:t>N. Reed</w:t>
      </w:r>
      <w:r w:rsidR="00213B24">
        <w:t xml:space="preserve">, </w:t>
      </w:r>
      <w:r w:rsidR="00213B24" w:rsidRPr="00213B24">
        <w:rPr>
          <w:i/>
        </w:rPr>
        <w:t>What i</w:t>
      </w:r>
      <w:r w:rsidR="00EE7FB0" w:rsidRPr="00213B24">
        <w:rPr>
          <w:i/>
        </w:rPr>
        <w:t>s Npm?</w:t>
      </w:r>
      <w:r w:rsidR="00EE7FB0" w:rsidRPr="009D7930">
        <w:t xml:space="preserve"> </w:t>
      </w:r>
      <w:r w:rsidR="00213B24">
        <w:t>docs.nodejitsu.com,</w:t>
      </w:r>
      <w:r w:rsidR="00EE7FB0" w:rsidRPr="009D7930">
        <w:t xml:space="preserve"> https://docs.nodejitsu.com/articles/getting-started/npm/what-is-npm</w:t>
      </w:r>
      <w:r w:rsidR="00213B24">
        <w:t>,</w:t>
      </w:r>
      <w:r w:rsidR="00EE7FB0" w:rsidRPr="009D7930">
        <w:t xml:space="preserve"> </w:t>
      </w:r>
      <w:r w:rsidR="00213B24">
        <w:t xml:space="preserve">accessed December </w:t>
      </w:r>
      <w:r w:rsidR="00EE7FB0">
        <w:t>2015</w:t>
      </w:r>
      <w:r w:rsidR="00213B24">
        <w:t>, Aug. 26, 2011.</w:t>
      </w:r>
    </w:p>
    <w:p w:rsidR="00EE7FB0" w:rsidRPr="009D7930" w:rsidRDefault="00F00C05" w:rsidP="00F00C05">
      <w:pPr>
        <w:pStyle w:val="HangingIndentAuthorNumber"/>
      </w:pPr>
      <w:r>
        <w:t>[12]</w:t>
      </w:r>
      <w:r>
        <w:tab/>
      </w:r>
      <w:r w:rsidR="00AC5562" w:rsidRPr="00AC5562">
        <w:rPr>
          <w:smallCaps/>
        </w:rPr>
        <w:t>D. C. Wilson</w:t>
      </w:r>
      <w:r w:rsidR="00EE7FB0" w:rsidRPr="00AC5562">
        <w:rPr>
          <w:smallCaps/>
        </w:rPr>
        <w:t xml:space="preserve"> and T</w:t>
      </w:r>
      <w:r w:rsidR="00AC5562" w:rsidRPr="00AC5562">
        <w:rPr>
          <w:smallCaps/>
        </w:rPr>
        <w:t xml:space="preserve">. </w:t>
      </w:r>
      <w:r w:rsidR="00EE7FB0" w:rsidRPr="00AC5562">
        <w:rPr>
          <w:smallCaps/>
        </w:rPr>
        <w:t>J</w:t>
      </w:r>
      <w:r w:rsidR="00AC5562" w:rsidRPr="00AC5562">
        <w:rPr>
          <w:smallCaps/>
        </w:rPr>
        <w:t>. Holowaychuk</w:t>
      </w:r>
      <w:r w:rsidR="00AC5562" w:rsidRPr="00AC5562">
        <w:rPr>
          <w:i/>
        </w:rPr>
        <w:t>,</w:t>
      </w:r>
      <w:r w:rsidR="00EE7FB0" w:rsidRPr="00AC5562">
        <w:rPr>
          <w:i/>
        </w:rPr>
        <w:t xml:space="preserve"> Strongloop/express</w:t>
      </w:r>
      <w:r w:rsidR="00EE7FB0">
        <w:t>.</w:t>
      </w:r>
      <w:r w:rsidR="00AC5562">
        <w:t xml:space="preserve"> GitHub,</w:t>
      </w:r>
      <w:r w:rsidR="00EE7FB0" w:rsidRPr="009D7930">
        <w:t xml:space="preserve"> https://github.com/strongloop/express</w:t>
      </w:r>
      <w:r w:rsidR="00AC5562">
        <w:t>,</w:t>
      </w:r>
      <w:r w:rsidR="00EE7FB0" w:rsidRPr="009D7930">
        <w:t xml:space="preserve"> </w:t>
      </w:r>
      <w:r w:rsidR="00AC5562">
        <w:t xml:space="preserve">accessed December </w:t>
      </w:r>
      <w:r w:rsidR="00EE7FB0">
        <w:t>2015</w:t>
      </w:r>
      <w:r w:rsidR="00AC5562">
        <w:t>, Oct. 27, 2015.</w:t>
      </w:r>
    </w:p>
    <w:p w:rsidR="00EE7FB0" w:rsidRDefault="00F00C05" w:rsidP="00F00C05">
      <w:pPr>
        <w:pStyle w:val="HangingIndentAuthorNumber"/>
      </w:pPr>
      <w:r>
        <w:t>[13]</w:t>
      </w:r>
      <w:r>
        <w:tab/>
      </w:r>
      <w:r w:rsidR="00AC5562" w:rsidRPr="00AC5562">
        <w:rPr>
          <w:smallCaps/>
        </w:rPr>
        <w:t>AngularJS</w:t>
      </w:r>
      <w:r w:rsidR="00AC5562">
        <w:t>,</w:t>
      </w:r>
      <w:r w:rsidR="00EE7FB0" w:rsidRPr="009D7930">
        <w:t xml:space="preserve"> </w:t>
      </w:r>
      <w:r w:rsidR="00AC5562">
        <w:t>What is Angular?</w:t>
      </w:r>
      <w:r w:rsidR="00EE7FB0" w:rsidRPr="009D7930">
        <w:t xml:space="preserve"> </w:t>
      </w:r>
      <w:r w:rsidR="00AC5562">
        <w:t xml:space="preserve">AngularJS, </w:t>
      </w:r>
      <w:r w:rsidR="00EE7FB0" w:rsidRPr="009D7930">
        <w:t>https://docs.angularjs.org/guide/</w:t>
      </w:r>
      <w:r w:rsidR="00AC5562">
        <w:br/>
      </w:r>
      <w:r w:rsidR="00EE7FB0" w:rsidRPr="009D7930">
        <w:t>introduction</w:t>
      </w:r>
      <w:r w:rsidR="00AC5562">
        <w:t>, accessed December</w:t>
      </w:r>
      <w:r w:rsidR="00EE7FB0" w:rsidRPr="009D7930">
        <w:t xml:space="preserve"> </w:t>
      </w:r>
      <w:r w:rsidR="00EE7FB0">
        <w:t>2015</w:t>
      </w:r>
      <w:bookmarkEnd w:id="74"/>
      <w:bookmarkEnd w:id="75"/>
      <w:r w:rsidR="00AC5562">
        <w:t>, n.d.</w:t>
      </w:r>
    </w:p>
    <w:p w:rsidR="00077A4D" w:rsidRPr="009D7930" w:rsidRDefault="00EB7124" w:rsidP="00F00C05">
      <w:pPr>
        <w:pStyle w:val="HangingIndentAuthorNumber"/>
      </w:pPr>
      <w:r>
        <w:t>[14]</w:t>
      </w:r>
      <w:r>
        <w:tab/>
      </w:r>
      <w:r w:rsidR="00AC5562">
        <w:t xml:space="preserve">Tutorials Point, </w:t>
      </w:r>
      <w:r w:rsidR="00AC5562" w:rsidRPr="00AC5562">
        <w:rPr>
          <w:i/>
        </w:rPr>
        <w:t>What is AngularJS</w:t>
      </w:r>
      <w:r w:rsidR="00AC5562">
        <w:t xml:space="preserve">. Tutorials Point, </w:t>
      </w:r>
      <w:r w:rsidR="00AC5562" w:rsidRPr="00AC5562">
        <w:t>http://www.tutorialspoint.com/</w:t>
      </w:r>
      <w:r w:rsidR="00AC5562">
        <w:br/>
      </w:r>
      <w:r w:rsidR="00AC5562" w:rsidRPr="00AC5562">
        <w:t>angularjs/angularjs_overview.htm</w:t>
      </w:r>
      <w:r w:rsidR="00AC5562">
        <w:t>, accessed December 2015, n.d.</w:t>
      </w:r>
    </w:p>
    <w:sectPr w:rsidR="00077A4D" w:rsidRPr="009D7930" w:rsidSect="0076497D">
      <w:headerReference w:type="even" r:id="rId30"/>
      <w:headerReference w:type="default" r:id="rId31"/>
      <w:pgSz w:w="12240" w:h="15840" w:code="1"/>
      <w:pgMar w:top="1440" w:right="1440" w:bottom="1440" w:left="1800" w:header="907" w:footer="1224"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A29" w:rsidRDefault="00E33A29">
      <w:r>
        <w:separator/>
      </w:r>
    </w:p>
    <w:p w:rsidR="00E33A29" w:rsidRDefault="00E33A29"/>
  </w:endnote>
  <w:endnote w:type="continuationSeparator" w:id="0">
    <w:p w:rsidR="00E33A29" w:rsidRDefault="00E33A29">
      <w:r>
        <w:continuationSeparator/>
      </w:r>
    </w:p>
    <w:p w:rsidR="00E33A29" w:rsidRDefault="00E33A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03" w:rsidRDefault="00C34503" w:rsidP="000C1C23">
    <w:pPr>
      <w:pStyle w:val="Footer"/>
      <w:framePr w:wrap="around" w:vAnchor="text" w:hAnchor="margin" w:xAlign="right" w:y="1"/>
    </w:pPr>
    <w:r>
      <w:fldChar w:fldCharType="begin"/>
    </w:r>
    <w:r>
      <w:instrText xml:space="preserve">PAGE  </w:instrText>
    </w:r>
    <w:r>
      <w:fldChar w:fldCharType="end"/>
    </w:r>
  </w:p>
  <w:p w:rsidR="00C34503" w:rsidRDefault="00C3450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03" w:rsidRDefault="00C3450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A29" w:rsidRDefault="00E33A29" w:rsidP="000C6E97">
      <w:pPr>
        <w:pStyle w:val="Single-spacedText"/>
      </w:pPr>
      <w:r>
        <w:separator/>
      </w:r>
    </w:p>
    <w:p w:rsidR="00E33A29" w:rsidRDefault="00E33A29"/>
  </w:footnote>
  <w:footnote w:type="continuationSeparator" w:id="0">
    <w:p w:rsidR="00E33A29" w:rsidRDefault="00E33A29" w:rsidP="000C6E97">
      <w:pPr>
        <w:pStyle w:val="Single-spacedText"/>
      </w:pPr>
      <w:r>
        <w:continuationSeparator/>
      </w:r>
    </w:p>
    <w:p w:rsidR="00E33A29" w:rsidRDefault="00E33A29"/>
  </w:footnote>
  <w:footnote w:type="continuationNotice" w:id="1">
    <w:p w:rsidR="00E33A29" w:rsidRDefault="00E33A29"/>
    <w:p w:rsidR="00E33A29" w:rsidRDefault="00E33A2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03" w:rsidRDefault="00C34503" w:rsidP="000C1C23">
    <w:pPr>
      <w:pStyle w:val="Header"/>
      <w:framePr w:wrap="around" w:vAnchor="text" w:hAnchor="margin" w:xAlign="right" w:y="1"/>
    </w:pPr>
    <w:r>
      <w:fldChar w:fldCharType="begin"/>
    </w:r>
    <w:r>
      <w:instrText xml:space="preserve">PAGE  </w:instrText>
    </w:r>
    <w:r>
      <w:fldChar w:fldCharType="end"/>
    </w:r>
  </w:p>
  <w:p w:rsidR="00C34503" w:rsidRDefault="00C34503" w:rsidP="00E44C7C">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03" w:rsidRDefault="00C34503">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03" w:rsidRDefault="00C34503">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03" w:rsidRPr="00473B03" w:rsidRDefault="00C34503" w:rsidP="00473B0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03" w:rsidRDefault="00C34503" w:rsidP="00DA1DA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626AE">
      <w:rPr>
        <w:rStyle w:val="PageNumber"/>
        <w:noProof/>
      </w:rPr>
      <w:t>vi</w:t>
    </w:r>
    <w:r>
      <w:rPr>
        <w:rStyle w:val="PageNumber"/>
      </w:rPr>
      <w:fldChar w:fldCharType="end"/>
    </w:r>
  </w:p>
  <w:p w:rsidR="00C34503" w:rsidRDefault="00C34503">
    <w:pPr>
      <w:pStyle w:val="Header"/>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03" w:rsidRDefault="00C3450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5873736"/>
      <w:docPartObj>
        <w:docPartGallery w:val="Page Numbers (Top of Page)"/>
        <w:docPartUnique/>
      </w:docPartObj>
    </w:sdtPr>
    <w:sdtEndPr>
      <w:rPr>
        <w:noProof/>
      </w:rPr>
    </w:sdtEndPr>
    <w:sdtContent>
      <w:p w:rsidR="00C34503" w:rsidRDefault="00C34503" w:rsidP="0076497D">
        <w:pPr>
          <w:pStyle w:val="Header"/>
          <w:jc w:val="right"/>
        </w:pPr>
        <w:r>
          <w:fldChar w:fldCharType="begin"/>
        </w:r>
        <w:r>
          <w:instrText xml:space="preserve"> PAGE   \* MERGEFORMAT </w:instrText>
        </w:r>
        <w:r>
          <w:fldChar w:fldCharType="separate"/>
        </w:r>
        <w:r w:rsidR="003626AE">
          <w:rPr>
            <w:noProof/>
          </w:rPr>
          <w:t>40</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4163B3E"/>
    <w:lvl w:ilvl="0">
      <w:start w:val="1"/>
      <w:numFmt w:val="decimal"/>
      <w:lvlText w:val="%1."/>
      <w:lvlJc w:val="left"/>
      <w:pPr>
        <w:tabs>
          <w:tab w:val="num" w:pos="1800"/>
        </w:tabs>
        <w:ind w:left="1800" w:hanging="360"/>
      </w:pPr>
    </w:lvl>
  </w:abstractNum>
  <w:abstractNum w:abstractNumId="1">
    <w:nsid w:val="FFFFFF7D"/>
    <w:multiLevelType w:val="singleLevel"/>
    <w:tmpl w:val="5B14724C"/>
    <w:lvl w:ilvl="0">
      <w:start w:val="1"/>
      <w:numFmt w:val="decimal"/>
      <w:lvlText w:val="%1."/>
      <w:lvlJc w:val="left"/>
      <w:pPr>
        <w:tabs>
          <w:tab w:val="num" w:pos="1440"/>
        </w:tabs>
        <w:ind w:left="1440" w:hanging="360"/>
      </w:pPr>
    </w:lvl>
  </w:abstractNum>
  <w:abstractNum w:abstractNumId="2">
    <w:nsid w:val="FFFFFF7E"/>
    <w:multiLevelType w:val="singleLevel"/>
    <w:tmpl w:val="0628ABA4"/>
    <w:lvl w:ilvl="0">
      <w:start w:val="1"/>
      <w:numFmt w:val="decimal"/>
      <w:lvlText w:val="%1."/>
      <w:lvlJc w:val="left"/>
      <w:pPr>
        <w:tabs>
          <w:tab w:val="num" w:pos="1080"/>
        </w:tabs>
        <w:ind w:left="1080" w:hanging="360"/>
      </w:pPr>
    </w:lvl>
  </w:abstractNum>
  <w:abstractNum w:abstractNumId="3">
    <w:nsid w:val="FFFFFF7F"/>
    <w:multiLevelType w:val="singleLevel"/>
    <w:tmpl w:val="CE3A2A5E"/>
    <w:lvl w:ilvl="0">
      <w:start w:val="1"/>
      <w:numFmt w:val="decimal"/>
      <w:lvlText w:val="%1."/>
      <w:lvlJc w:val="left"/>
      <w:pPr>
        <w:tabs>
          <w:tab w:val="num" w:pos="720"/>
        </w:tabs>
        <w:ind w:left="720" w:hanging="360"/>
      </w:pPr>
    </w:lvl>
  </w:abstractNum>
  <w:abstractNum w:abstractNumId="4">
    <w:nsid w:val="FFFFFF80"/>
    <w:multiLevelType w:val="singleLevel"/>
    <w:tmpl w:val="355427D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5AED61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B40B9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DB2BF4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B44CCE0"/>
    <w:lvl w:ilvl="0">
      <w:start w:val="1"/>
      <w:numFmt w:val="decimal"/>
      <w:lvlText w:val="%1."/>
      <w:lvlJc w:val="left"/>
      <w:pPr>
        <w:tabs>
          <w:tab w:val="num" w:pos="360"/>
        </w:tabs>
        <w:ind w:left="360" w:hanging="360"/>
      </w:pPr>
    </w:lvl>
  </w:abstractNum>
  <w:abstractNum w:abstractNumId="9">
    <w:nsid w:val="FFFFFF89"/>
    <w:multiLevelType w:val="singleLevel"/>
    <w:tmpl w:val="CDEEC976"/>
    <w:lvl w:ilvl="0">
      <w:start w:val="1"/>
      <w:numFmt w:val="bullet"/>
      <w:lvlText w:val=""/>
      <w:lvlJc w:val="left"/>
      <w:pPr>
        <w:tabs>
          <w:tab w:val="num" w:pos="360"/>
        </w:tabs>
        <w:ind w:left="360" w:hanging="360"/>
      </w:pPr>
      <w:rPr>
        <w:rFonts w:ascii="Symbol" w:hAnsi="Symbol" w:hint="default"/>
      </w:rPr>
    </w:lvl>
  </w:abstractNum>
  <w:abstractNum w:abstractNumId="10">
    <w:nsid w:val="0121008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8832B9A"/>
    <w:multiLevelType w:val="hybridMultilevel"/>
    <w:tmpl w:val="D5E64ED4"/>
    <w:lvl w:ilvl="0" w:tplc="5CDE2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3D7CE5"/>
    <w:multiLevelType w:val="hybridMultilevel"/>
    <w:tmpl w:val="6F04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120160"/>
    <w:multiLevelType w:val="hybridMultilevel"/>
    <w:tmpl w:val="C528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1E6D06"/>
    <w:multiLevelType w:val="hybridMultilevel"/>
    <w:tmpl w:val="B6BE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9863EB"/>
    <w:multiLevelType w:val="hybridMultilevel"/>
    <w:tmpl w:val="036E02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D15781A"/>
    <w:multiLevelType w:val="hybridMultilevel"/>
    <w:tmpl w:val="ABB0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E44C53"/>
    <w:multiLevelType w:val="hybridMultilevel"/>
    <w:tmpl w:val="A00EC8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1822E89"/>
    <w:multiLevelType w:val="hybridMultilevel"/>
    <w:tmpl w:val="D856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F1128D"/>
    <w:multiLevelType w:val="hybridMultilevel"/>
    <w:tmpl w:val="C26A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7421C6"/>
    <w:multiLevelType w:val="hybridMultilevel"/>
    <w:tmpl w:val="99F620E2"/>
    <w:lvl w:ilvl="0" w:tplc="F7C8808A">
      <w:start w:val="1"/>
      <w:numFmt w:val="decimal"/>
      <w:pStyle w:val="TOC2"/>
      <w:lvlText w:val="%1"/>
      <w:lvlJc w:val="left"/>
      <w:pPr>
        <w:tabs>
          <w:tab w:val="num" w:pos="36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2B1E61C2"/>
    <w:multiLevelType w:val="hybridMultilevel"/>
    <w:tmpl w:val="2C12F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420F77"/>
    <w:multiLevelType w:val="multilevel"/>
    <w:tmpl w:val="E75EBDC6"/>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30D47BB5"/>
    <w:multiLevelType w:val="hybridMultilevel"/>
    <w:tmpl w:val="4EE2A5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782A76"/>
    <w:multiLevelType w:val="hybridMultilevel"/>
    <w:tmpl w:val="7C0A16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3C177AB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4486108F"/>
    <w:multiLevelType w:val="hybridMultilevel"/>
    <w:tmpl w:val="CCB2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1900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48A76285"/>
    <w:multiLevelType w:val="multilevel"/>
    <w:tmpl w:val="0E88DBFA"/>
    <w:lvl w:ilvl="0">
      <w:start w:val="1"/>
      <w:numFmt w:val="upperLetter"/>
      <w:lvlText w:val="%1"/>
      <w:lvlJc w:val="left"/>
      <w:pPr>
        <w:tabs>
          <w:tab w:val="num" w:pos="36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4BFE093D"/>
    <w:multiLevelType w:val="hybridMultilevel"/>
    <w:tmpl w:val="857A1FE2"/>
    <w:lvl w:ilvl="0" w:tplc="860E5608">
      <w:start w:val="1"/>
      <w:numFmt w:val="decimal"/>
      <w:pStyle w:val="ListNumber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CE64CD1"/>
    <w:multiLevelType w:val="hybridMultilevel"/>
    <w:tmpl w:val="6C2C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EF6779"/>
    <w:multiLevelType w:val="hybridMultilevel"/>
    <w:tmpl w:val="92BC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0F4687"/>
    <w:multiLevelType w:val="hybridMultilevel"/>
    <w:tmpl w:val="09E4BC56"/>
    <w:lvl w:ilvl="0" w:tplc="CA92DD14">
      <w:start w:val="1"/>
      <w:numFmt w:val="upperLetter"/>
      <w:pStyle w:val="TOC9"/>
      <w:lvlText w:val="%1"/>
      <w:lvlJc w:val="left"/>
      <w:pPr>
        <w:tabs>
          <w:tab w:val="num" w:pos="36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1CA4AE7"/>
    <w:multiLevelType w:val="hybridMultilevel"/>
    <w:tmpl w:val="7C58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B16485"/>
    <w:multiLevelType w:val="hybridMultilevel"/>
    <w:tmpl w:val="0894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4943AA"/>
    <w:multiLevelType w:val="hybridMultilevel"/>
    <w:tmpl w:val="2622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7E4CAE"/>
    <w:multiLevelType w:val="hybridMultilevel"/>
    <w:tmpl w:val="C3EC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94098C"/>
    <w:multiLevelType w:val="hybridMultilevel"/>
    <w:tmpl w:val="E0A0F4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6F9A42BE"/>
    <w:multiLevelType w:val="hybridMultilevel"/>
    <w:tmpl w:val="46741C6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45413E0"/>
    <w:multiLevelType w:val="hybridMultilevel"/>
    <w:tmpl w:val="5986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6C6225"/>
    <w:multiLevelType w:val="hybridMultilevel"/>
    <w:tmpl w:val="FEE07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A0C6E3B"/>
    <w:multiLevelType w:val="hybridMultilevel"/>
    <w:tmpl w:val="582C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7A5074"/>
    <w:multiLevelType w:val="hybridMultilevel"/>
    <w:tmpl w:val="7CD6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8"/>
  </w:num>
  <w:num w:numId="13">
    <w:abstractNumId w:val="15"/>
  </w:num>
  <w:num w:numId="14">
    <w:abstractNumId w:val="37"/>
  </w:num>
  <w:num w:numId="15">
    <w:abstractNumId w:val="40"/>
  </w:num>
  <w:num w:numId="16">
    <w:abstractNumId w:val="29"/>
  </w:num>
  <w:num w:numId="17">
    <w:abstractNumId w:val="24"/>
  </w:num>
  <w:num w:numId="18">
    <w:abstractNumId w:val="23"/>
  </w:num>
  <w:num w:numId="19">
    <w:abstractNumId w:val="20"/>
  </w:num>
  <w:num w:numId="20">
    <w:abstractNumId w:val="27"/>
  </w:num>
  <w:num w:numId="21">
    <w:abstractNumId w:val="25"/>
  </w:num>
  <w:num w:numId="22">
    <w:abstractNumId w:val="20"/>
  </w:num>
  <w:num w:numId="23">
    <w:abstractNumId w:val="32"/>
  </w:num>
  <w:num w:numId="24">
    <w:abstractNumId w:val="10"/>
  </w:num>
  <w:num w:numId="25">
    <w:abstractNumId w:val="22"/>
  </w:num>
  <w:num w:numId="26">
    <w:abstractNumId w:val="28"/>
  </w:num>
  <w:num w:numId="27">
    <w:abstractNumId w:val="33"/>
  </w:num>
  <w:num w:numId="28">
    <w:abstractNumId w:val="39"/>
  </w:num>
  <w:num w:numId="29">
    <w:abstractNumId w:val="34"/>
  </w:num>
  <w:num w:numId="30">
    <w:abstractNumId w:val="36"/>
  </w:num>
  <w:num w:numId="31">
    <w:abstractNumId w:val="12"/>
  </w:num>
  <w:num w:numId="32">
    <w:abstractNumId w:val="19"/>
  </w:num>
  <w:num w:numId="33">
    <w:abstractNumId w:val="16"/>
  </w:num>
  <w:num w:numId="34">
    <w:abstractNumId w:val="35"/>
  </w:num>
  <w:num w:numId="35">
    <w:abstractNumId w:val="14"/>
  </w:num>
  <w:num w:numId="36">
    <w:abstractNumId w:val="18"/>
  </w:num>
  <w:num w:numId="37">
    <w:abstractNumId w:val="26"/>
  </w:num>
  <w:num w:numId="38">
    <w:abstractNumId w:val="41"/>
  </w:num>
  <w:num w:numId="39">
    <w:abstractNumId w:val="13"/>
  </w:num>
  <w:num w:numId="40">
    <w:abstractNumId w:val="31"/>
  </w:num>
  <w:num w:numId="41">
    <w:abstractNumId w:val="21"/>
  </w:num>
  <w:num w:numId="42">
    <w:abstractNumId w:val="42"/>
  </w:num>
  <w:num w:numId="43">
    <w:abstractNumId w:val="30"/>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FB0"/>
    <w:rsid w:val="00013D96"/>
    <w:rsid w:val="000238B5"/>
    <w:rsid w:val="000343FC"/>
    <w:rsid w:val="0003611D"/>
    <w:rsid w:val="0004432C"/>
    <w:rsid w:val="000534C3"/>
    <w:rsid w:val="00061EDB"/>
    <w:rsid w:val="0007463B"/>
    <w:rsid w:val="00077A4D"/>
    <w:rsid w:val="000846EB"/>
    <w:rsid w:val="00085F54"/>
    <w:rsid w:val="00094138"/>
    <w:rsid w:val="000C1C23"/>
    <w:rsid w:val="000C6E97"/>
    <w:rsid w:val="000C74F6"/>
    <w:rsid w:val="000D3FCD"/>
    <w:rsid w:val="000D7B9C"/>
    <w:rsid w:val="000E70F6"/>
    <w:rsid w:val="000E738D"/>
    <w:rsid w:val="000E76F4"/>
    <w:rsid w:val="000F0ADA"/>
    <w:rsid w:val="000F1B5C"/>
    <w:rsid w:val="000F5330"/>
    <w:rsid w:val="0010249E"/>
    <w:rsid w:val="00102F9A"/>
    <w:rsid w:val="001068C8"/>
    <w:rsid w:val="00121FA3"/>
    <w:rsid w:val="001316FB"/>
    <w:rsid w:val="00134FFA"/>
    <w:rsid w:val="00151521"/>
    <w:rsid w:val="001547BC"/>
    <w:rsid w:val="00156554"/>
    <w:rsid w:val="00156B20"/>
    <w:rsid w:val="0016250B"/>
    <w:rsid w:val="00171213"/>
    <w:rsid w:val="00176DD7"/>
    <w:rsid w:val="00187796"/>
    <w:rsid w:val="001977EE"/>
    <w:rsid w:val="001A1AAE"/>
    <w:rsid w:val="001A1DA5"/>
    <w:rsid w:val="001A432C"/>
    <w:rsid w:val="001B7138"/>
    <w:rsid w:val="001D60F5"/>
    <w:rsid w:val="001F300B"/>
    <w:rsid w:val="0020193D"/>
    <w:rsid w:val="002037EB"/>
    <w:rsid w:val="00213B24"/>
    <w:rsid w:val="002159D6"/>
    <w:rsid w:val="00261EB9"/>
    <w:rsid w:val="0028289B"/>
    <w:rsid w:val="00283C8C"/>
    <w:rsid w:val="00287050"/>
    <w:rsid w:val="00295E4E"/>
    <w:rsid w:val="002A62DB"/>
    <w:rsid w:val="002B781F"/>
    <w:rsid w:val="002C0EC0"/>
    <w:rsid w:val="002C357B"/>
    <w:rsid w:val="002D5756"/>
    <w:rsid w:val="002E2C3E"/>
    <w:rsid w:val="002E3187"/>
    <w:rsid w:val="002F075B"/>
    <w:rsid w:val="00311F56"/>
    <w:rsid w:val="003210B7"/>
    <w:rsid w:val="00323144"/>
    <w:rsid w:val="00323FA7"/>
    <w:rsid w:val="0033303B"/>
    <w:rsid w:val="003350E7"/>
    <w:rsid w:val="00337FCC"/>
    <w:rsid w:val="0034413B"/>
    <w:rsid w:val="0034768B"/>
    <w:rsid w:val="0035440B"/>
    <w:rsid w:val="003626AE"/>
    <w:rsid w:val="003639B7"/>
    <w:rsid w:val="00366FAB"/>
    <w:rsid w:val="00370774"/>
    <w:rsid w:val="003C0F48"/>
    <w:rsid w:val="003C64EB"/>
    <w:rsid w:val="003D01A7"/>
    <w:rsid w:val="003D65BD"/>
    <w:rsid w:val="00403AA0"/>
    <w:rsid w:val="0042142D"/>
    <w:rsid w:val="00421F21"/>
    <w:rsid w:val="00431F4B"/>
    <w:rsid w:val="00432DB7"/>
    <w:rsid w:val="00440676"/>
    <w:rsid w:val="00440BF6"/>
    <w:rsid w:val="00446171"/>
    <w:rsid w:val="00446C9C"/>
    <w:rsid w:val="0047120E"/>
    <w:rsid w:val="00473B03"/>
    <w:rsid w:val="004764CF"/>
    <w:rsid w:val="00477699"/>
    <w:rsid w:val="00477B25"/>
    <w:rsid w:val="00483EB2"/>
    <w:rsid w:val="004A2BB1"/>
    <w:rsid w:val="004B0516"/>
    <w:rsid w:val="004B4E45"/>
    <w:rsid w:val="004C3890"/>
    <w:rsid w:val="004C6204"/>
    <w:rsid w:val="004D0C57"/>
    <w:rsid w:val="004E3789"/>
    <w:rsid w:val="00500F07"/>
    <w:rsid w:val="005026A2"/>
    <w:rsid w:val="005026B9"/>
    <w:rsid w:val="00513492"/>
    <w:rsid w:val="0051513A"/>
    <w:rsid w:val="005154C6"/>
    <w:rsid w:val="00520BF2"/>
    <w:rsid w:val="005415DF"/>
    <w:rsid w:val="00542D60"/>
    <w:rsid w:val="00545515"/>
    <w:rsid w:val="00552DFE"/>
    <w:rsid w:val="00556AA9"/>
    <w:rsid w:val="005707EE"/>
    <w:rsid w:val="00577E56"/>
    <w:rsid w:val="00583800"/>
    <w:rsid w:val="00586138"/>
    <w:rsid w:val="0059188A"/>
    <w:rsid w:val="00594B9C"/>
    <w:rsid w:val="005A675C"/>
    <w:rsid w:val="005B43F7"/>
    <w:rsid w:val="005C292C"/>
    <w:rsid w:val="005C4A4B"/>
    <w:rsid w:val="005D3FD5"/>
    <w:rsid w:val="005F3898"/>
    <w:rsid w:val="005F7271"/>
    <w:rsid w:val="0062378A"/>
    <w:rsid w:val="00630139"/>
    <w:rsid w:val="00630314"/>
    <w:rsid w:val="00652C9D"/>
    <w:rsid w:val="00654D81"/>
    <w:rsid w:val="00664F03"/>
    <w:rsid w:val="00666571"/>
    <w:rsid w:val="00670127"/>
    <w:rsid w:val="0067330D"/>
    <w:rsid w:val="0068044C"/>
    <w:rsid w:val="00681D65"/>
    <w:rsid w:val="006A1B90"/>
    <w:rsid w:val="006A201B"/>
    <w:rsid w:val="006C4AF0"/>
    <w:rsid w:val="006D68E4"/>
    <w:rsid w:val="006E50E1"/>
    <w:rsid w:val="006E5ADA"/>
    <w:rsid w:val="007051E7"/>
    <w:rsid w:val="007162BF"/>
    <w:rsid w:val="00726CD7"/>
    <w:rsid w:val="00732C10"/>
    <w:rsid w:val="0074212D"/>
    <w:rsid w:val="00750C70"/>
    <w:rsid w:val="00764186"/>
    <w:rsid w:val="0076497D"/>
    <w:rsid w:val="00765472"/>
    <w:rsid w:val="0077555E"/>
    <w:rsid w:val="00775D32"/>
    <w:rsid w:val="007A01DF"/>
    <w:rsid w:val="007A6FB6"/>
    <w:rsid w:val="007C67BE"/>
    <w:rsid w:val="007D5260"/>
    <w:rsid w:val="007D5FBC"/>
    <w:rsid w:val="007E6FAE"/>
    <w:rsid w:val="00804A29"/>
    <w:rsid w:val="00813CE2"/>
    <w:rsid w:val="00850E51"/>
    <w:rsid w:val="00853E5C"/>
    <w:rsid w:val="00870FD8"/>
    <w:rsid w:val="00874726"/>
    <w:rsid w:val="008747FD"/>
    <w:rsid w:val="00882F11"/>
    <w:rsid w:val="008A221C"/>
    <w:rsid w:val="008A43E4"/>
    <w:rsid w:val="008B66B7"/>
    <w:rsid w:val="008C61E2"/>
    <w:rsid w:val="008E0070"/>
    <w:rsid w:val="008E1E37"/>
    <w:rsid w:val="008F0C9C"/>
    <w:rsid w:val="009042C9"/>
    <w:rsid w:val="0091223F"/>
    <w:rsid w:val="009127AE"/>
    <w:rsid w:val="009228BE"/>
    <w:rsid w:val="00932D9A"/>
    <w:rsid w:val="009340DC"/>
    <w:rsid w:val="00950279"/>
    <w:rsid w:val="00951B79"/>
    <w:rsid w:val="00965C70"/>
    <w:rsid w:val="00980786"/>
    <w:rsid w:val="00982AF6"/>
    <w:rsid w:val="00994064"/>
    <w:rsid w:val="009956A8"/>
    <w:rsid w:val="009A04E6"/>
    <w:rsid w:val="009A5369"/>
    <w:rsid w:val="009D1867"/>
    <w:rsid w:val="009E2C6D"/>
    <w:rsid w:val="009E2F73"/>
    <w:rsid w:val="009E47F7"/>
    <w:rsid w:val="009F5866"/>
    <w:rsid w:val="00A0074B"/>
    <w:rsid w:val="00A038F5"/>
    <w:rsid w:val="00A40FDC"/>
    <w:rsid w:val="00A53F9D"/>
    <w:rsid w:val="00A55D0B"/>
    <w:rsid w:val="00A56BF5"/>
    <w:rsid w:val="00A836D5"/>
    <w:rsid w:val="00A87B3C"/>
    <w:rsid w:val="00AB7425"/>
    <w:rsid w:val="00AC17D2"/>
    <w:rsid w:val="00AC2F8B"/>
    <w:rsid w:val="00AC5562"/>
    <w:rsid w:val="00AD2F64"/>
    <w:rsid w:val="00AF5CB7"/>
    <w:rsid w:val="00B01612"/>
    <w:rsid w:val="00B11232"/>
    <w:rsid w:val="00B16B77"/>
    <w:rsid w:val="00B22E65"/>
    <w:rsid w:val="00B331EE"/>
    <w:rsid w:val="00B34096"/>
    <w:rsid w:val="00B43898"/>
    <w:rsid w:val="00B60220"/>
    <w:rsid w:val="00B6421B"/>
    <w:rsid w:val="00B72896"/>
    <w:rsid w:val="00B72F79"/>
    <w:rsid w:val="00B75E64"/>
    <w:rsid w:val="00B80738"/>
    <w:rsid w:val="00B81B16"/>
    <w:rsid w:val="00B81D21"/>
    <w:rsid w:val="00B84FFC"/>
    <w:rsid w:val="00B856E2"/>
    <w:rsid w:val="00B8769A"/>
    <w:rsid w:val="00BB371B"/>
    <w:rsid w:val="00BD71FE"/>
    <w:rsid w:val="00BE38EA"/>
    <w:rsid w:val="00BE4CFA"/>
    <w:rsid w:val="00BF704C"/>
    <w:rsid w:val="00C12D94"/>
    <w:rsid w:val="00C160DB"/>
    <w:rsid w:val="00C244D4"/>
    <w:rsid w:val="00C260CF"/>
    <w:rsid w:val="00C34503"/>
    <w:rsid w:val="00C40F80"/>
    <w:rsid w:val="00C44A4C"/>
    <w:rsid w:val="00C57388"/>
    <w:rsid w:val="00C7194F"/>
    <w:rsid w:val="00C80A5B"/>
    <w:rsid w:val="00C91BE3"/>
    <w:rsid w:val="00C96D81"/>
    <w:rsid w:val="00CA0B46"/>
    <w:rsid w:val="00CA2F38"/>
    <w:rsid w:val="00CB3206"/>
    <w:rsid w:val="00CD512B"/>
    <w:rsid w:val="00CE0BF8"/>
    <w:rsid w:val="00CE17E9"/>
    <w:rsid w:val="00CE4419"/>
    <w:rsid w:val="00CF0C7C"/>
    <w:rsid w:val="00CF69FD"/>
    <w:rsid w:val="00D0791B"/>
    <w:rsid w:val="00D12140"/>
    <w:rsid w:val="00D54C2D"/>
    <w:rsid w:val="00D62927"/>
    <w:rsid w:val="00D629B5"/>
    <w:rsid w:val="00D76FAF"/>
    <w:rsid w:val="00D96616"/>
    <w:rsid w:val="00DA1DAE"/>
    <w:rsid w:val="00DA6835"/>
    <w:rsid w:val="00DB7CE7"/>
    <w:rsid w:val="00DC08BA"/>
    <w:rsid w:val="00DC6682"/>
    <w:rsid w:val="00DC74B1"/>
    <w:rsid w:val="00DC78AF"/>
    <w:rsid w:val="00DE636A"/>
    <w:rsid w:val="00DF60A2"/>
    <w:rsid w:val="00DF7C63"/>
    <w:rsid w:val="00E02CBC"/>
    <w:rsid w:val="00E06FFE"/>
    <w:rsid w:val="00E13B32"/>
    <w:rsid w:val="00E31AC7"/>
    <w:rsid w:val="00E33A29"/>
    <w:rsid w:val="00E357FB"/>
    <w:rsid w:val="00E432E9"/>
    <w:rsid w:val="00E43BE3"/>
    <w:rsid w:val="00E44C7C"/>
    <w:rsid w:val="00E63A68"/>
    <w:rsid w:val="00E63DDE"/>
    <w:rsid w:val="00E645DB"/>
    <w:rsid w:val="00E8124C"/>
    <w:rsid w:val="00E82FA5"/>
    <w:rsid w:val="00E90D4F"/>
    <w:rsid w:val="00EA2D9B"/>
    <w:rsid w:val="00EB6585"/>
    <w:rsid w:val="00EB7124"/>
    <w:rsid w:val="00EC7A96"/>
    <w:rsid w:val="00ED3E3D"/>
    <w:rsid w:val="00ED5F83"/>
    <w:rsid w:val="00ED603B"/>
    <w:rsid w:val="00EE55F8"/>
    <w:rsid w:val="00EE67BF"/>
    <w:rsid w:val="00EE78EE"/>
    <w:rsid w:val="00EE7FB0"/>
    <w:rsid w:val="00EF1620"/>
    <w:rsid w:val="00EF1FBF"/>
    <w:rsid w:val="00F0006E"/>
    <w:rsid w:val="00F00C05"/>
    <w:rsid w:val="00F07D5F"/>
    <w:rsid w:val="00F14500"/>
    <w:rsid w:val="00F33051"/>
    <w:rsid w:val="00F37151"/>
    <w:rsid w:val="00F64793"/>
    <w:rsid w:val="00F71EF3"/>
    <w:rsid w:val="00F8126D"/>
    <w:rsid w:val="00F84AF4"/>
    <w:rsid w:val="00F9058F"/>
    <w:rsid w:val="00F906DA"/>
    <w:rsid w:val="00F934F7"/>
    <w:rsid w:val="00F9786F"/>
    <w:rsid w:val="00FA44F3"/>
    <w:rsid w:val="00FB332D"/>
    <w:rsid w:val="00FB6A7D"/>
    <w:rsid w:val="00FB7618"/>
    <w:rsid w:val="00FC0106"/>
    <w:rsid w:val="00FC2FC9"/>
    <w:rsid w:val="00FC6CCC"/>
    <w:rsid w:val="00FD2264"/>
    <w:rsid w:val="00FD2406"/>
    <w:rsid w:val="00FD3546"/>
    <w:rsid w:val="00FD53F7"/>
    <w:rsid w:val="00FE0F8E"/>
    <w:rsid w:val="00FE7ED3"/>
    <w:rsid w:val="00FF2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annotation text" w:uiPriority="9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szCs w:val="24"/>
    </w:rPr>
  </w:style>
  <w:style w:type="paragraph" w:styleId="Heading1">
    <w:name w:val="heading 1"/>
    <w:basedOn w:val="Normal"/>
    <w:next w:val="Normal"/>
    <w:qFormat/>
    <w:rsid w:val="005154C6"/>
    <w:pPr>
      <w:keepNext/>
      <w:keepLines/>
      <w:spacing w:before="240" w:after="120" w:line="240" w:lineRule="auto"/>
      <w:ind w:left="1267" w:right="1267"/>
      <w:jc w:val="center"/>
      <w:outlineLvl w:val="0"/>
    </w:pPr>
    <w:rPr>
      <w:b/>
      <w:smallCaps/>
      <w:kern w:val="24"/>
      <w:sz w:val="28"/>
      <w:szCs w:val="28"/>
    </w:rPr>
  </w:style>
  <w:style w:type="paragraph" w:styleId="Heading2">
    <w:name w:val="heading 2"/>
    <w:basedOn w:val="Heading1"/>
    <w:next w:val="Normal"/>
    <w:qFormat/>
    <w:pPr>
      <w:outlineLvl w:val="1"/>
    </w:pPr>
    <w:rPr>
      <w:smallCaps w:val="0"/>
    </w:rPr>
  </w:style>
  <w:style w:type="paragraph" w:styleId="Heading3">
    <w:name w:val="heading 3"/>
    <w:basedOn w:val="Heading1"/>
    <w:next w:val="Normal"/>
    <w:qFormat/>
    <w:pPr>
      <w:ind w:left="0" w:right="3960"/>
      <w:jc w:val="left"/>
      <w:outlineLvl w:val="2"/>
    </w:pPr>
  </w:style>
  <w:style w:type="paragraph" w:styleId="Heading4">
    <w:name w:val="heading 4"/>
    <w:basedOn w:val="Heading3"/>
    <w:next w:val="Normal"/>
    <w:qFormat/>
    <w:pPr>
      <w:outlineLvl w:val="3"/>
    </w:pPr>
    <w:rPr>
      <w:smallCaps w:val="0"/>
    </w:rPr>
  </w:style>
  <w:style w:type="paragraph" w:styleId="Heading5">
    <w:name w:val="heading 5"/>
    <w:basedOn w:val="Normal"/>
    <w:next w:val="Normal"/>
    <w:qFormat/>
    <w:pPr>
      <w:spacing w:before="240"/>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spacedText">
    <w:name w:val="Single-spaced Text"/>
    <w:basedOn w:val="Normal"/>
    <w:pPr>
      <w:spacing w:line="240" w:lineRule="auto"/>
    </w:pPr>
  </w:style>
  <w:style w:type="paragraph" w:customStyle="1" w:styleId="ChapterLabel">
    <w:name w:val="Chapter Label"/>
    <w:basedOn w:val="Normal"/>
    <w:next w:val="ChapterTitle"/>
    <w:rsid w:val="00323FA7"/>
    <w:pPr>
      <w:keepNext/>
      <w:pageBreakBefore/>
      <w:spacing w:before="1440" w:after="240"/>
      <w:ind w:left="1267" w:right="1267"/>
      <w:jc w:val="center"/>
    </w:pPr>
    <w:rPr>
      <w:b/>
      <w:caps/>
      <w:kern w:val="28"/>
      <w:sz w:val="28"/>
      <w:szCs w:val="28"/>
    </w:rPr>
  </w:style>
  <w:style w:type="paragraph" w:customStyle="1" w:styleId="ChapterTitle">
    <w:name w:val="Chapter Title"/>
    <w:basedOn w:val="ChapterLabel"/>
    <w:next w:val="Normal"/>
    <w:rsid w:val="007E6FAE"/>
    <w:pPr>
      <w:pageBreakBefore w:val="0"/>
      <w:spacing w:before="0"/>
    </w:pPr>
  </w:style>
  <w:style w:type="paragraph" w:customStyle="1" w:styleId="Heading1Before0pt">
    <w:name w:val="Heading 1 + Before:  0 pt"/>
    <w:basedOn w:val="Heading1"/>
    <w:pPr>
      <w:spacing w:before="0"/>
    </w:pPr>
    <w:rPr>
      <w:bCs/>
      <w:szCs w:val="20"/>
    </w:rPr>
  </w:style>
  <w:style w:type="paragraph" w:customStyle="1" w:styleId="BlockQuotation">
    <w:name w:val="Block Quotation"/>
    <w:basedOn w:val="Normal"/>
    <w:rsid w:val="00DA6835"/>
    <w:pPr>
      <w:tabs>
        <w:tab w:val="left" w:pos="1440"/>
      </w:tabs>
      <w:spacing w:after="120" w:line="240" w:lineRule="auto"/>
      <w:ind w:left="1080"/>
    </w:pPr>
  </w:style>
  <w:style w:type="paragraph" w:customStyle="1" w:styleId="HangingIndent">
    <w:name w:val="Hanging Indent"/>
    <w:basedOn w:val="Normal"/>
    <w:pPr>
      <w:spacing w:after="120" w:line="240" w:lineRule="auto"/>
      <w:ind w:left="720" w:hanging="720"/>
    </w:pPr>
  </w:style>
  <w:style w:type="paragraph" w:styleId="Header">
    <w:name w:val="header"/>
    <w:basedOn w:val="Normal"/>
    <w:link w:val="HeaderChar"/>
    <w:uiPriority w:val="99"/>
    <w:pPr>
      <w:tabs>
        <w:tab w:val="right" w:pos="9000"/>
      </w:tabs>
      <w:spacing w:line="240" w:lineRule="auto"/>
    </w:pPr>
  </w:style>
  <w:style w:type="character" w:customStyle="1" w:styleId="HeaderChar">
    <w:name w:val="Header Char"/>
    <w:basedOn w:val="DefaultParagraphFont"/>
    <w:link w:val="Header"/>
    <w:uiPriority w:val="99"/>
    <w:rsid w:val="0076497D"/>
    <w:rPr>
      <w:sz w:val="24"/>
      <w:szCs w:val="24"/>
    </w:rPr>
  </w:style>
  <w:style w:type="paragraph" w:styleId="Footer">
    <w:name w:val="footer"/>
    <w:basedOn w:val="Normal"/>
    <w:link w:val="FooterChar"/>
    <w:uiPriority w:val="99"/>
  </w:style>
  <w:style w:type="character" w:customStyle="1" w:styleId="FooterChar">
    <w:name w:val="Footer Char"/>
    <w:basedOn w:val="DefaultParagraphFont"/>
    <w:link w:val="Footer"/>
    <w:uiPriority w:val="99"/>
    <w:rsid w:val="00EE7FB0"/>
    <w:rPr>
      <w:sz w:val="24"/>
      <w:szCs w:val="24"/>
    </w:rPr>
  </w:style>
  <w:style w:type="paragraph" w:styleId="ListBullet2">
    <w:name w:val="List Bullet 2"/>
    <w:basedOn w:val="Normal"/>
    <w:autoRedefine/>
    <w:rsid w:val="001D60F5"/>
    <w:pPr>
      <w:numPr>
        <w:numId w:val="2"/>
      </w:numPr>
      <w:tabs>
        <w:tab w:val="clear" w:pos="720"/>
      </w:tabs>
      <w:spacing w:after="120" w:line="240" w:lineRule="auto"/>
      <w:ind w:left="1080"/>
    </w:pPr>
  </w:style>
  <w:style w:type="paragraph" w:styleId="ListNumber2">
    <w:name w:val="List Number 2"/>
    <w:basedOn w:val="ListBullet2"/>
    <w:rsid w:val="00AD2F64"/>
    <w:pPr>
      <w:numPr>
        <w:numId w:val="16"/>
      </w:numPr>
      <w:tabs>
        <w:tab w:val="clear" w:pos="720"/>
        <w:tab w:val="num" w:pos="1080"/>
      </w:tabs>
      <w:ind w:left="1080"/>
    </w:pPr>
  </w:style>
  <w:style w:type="paragraph" w:customStyle="1" w:styleId="HangingIndentAuthorNumber">
    <w:name w:val="Hanging Indent Author/Number"/>
    <w:basedOn w:val="HangingIndent"/>
    <w:pPr>
      <w:tabs>
        <w:tab w:val="right" w:pos="360"/>
      </w:tabs>
      <w:ind w:left="547" w:hanging="547"/>
    </w:pPr>
  </w:style>
  <w:style w:type="paragraph" w:customStyle="1" w:styleId="TITLE1-line">
    <w:name w:val="TITLE 1-line"/>
    <w:basedOn w:val="Normal"/>
    <w:rsid w:val="00B84FFC"/>
    <w:pPr>
      <w:spacing w:before="1600" w:after="400" w:line="480" w:lineRule="auto"/>
      <w:ind w:left="533" w:right="533"/>
      <w:jc w:val="center"/>
    </w:pPr>
    <w:rPr>
      <w:b/>
      <w:caps/>
    </w:rPr>
  </w:style>
  <w:style w:type="paragraph" w:customStyle="1" w:styleId="TITLE2-line">
    <w:name w:val="TITLE 2-line"/>
    <w:basedOn w:val="Normal"/>
    <w:rsid w:val="00B84FFC"/>
    <w:pPr>
      <w:spacing w:before="1120" w:after="400" w:line="480" w:lineRule="auto"/>
      <w:ind w:left="533" w:right="533"/>
      <w:jc w:val="center"/>
    </w:pPr>
    <w:rPr>
      <w:b/>
      <w:caps/>
    </w:rPr>
  </w:style>
  <w:style w:type="paragraph" w:customStyle="1" w:styleId="TITLE3-line">
    <w:name w:val="TITLE 3-line"/>
    <w:basedOn w:val="TITLE2-line"/>
    <w:pPr>
      <w:spacing w:before="640"/>
    </w:pPr>
  </w:style>
  <w:style w:type="paragraph" w:customStyle="1" w:styleId="TITLE4-line">
    <w:name w:val="TITLE 4-line"/>
    <w:basedOn w:val="TITLE2-line"/>
    <w:pPr>
      <w:spacing w:before="240"/>
    </w:pPr>
  </w:style>
  <w:style w:type="paragraph" w:styleId="BalloonText">
    <w:name w:val="Balloon Text"/>
    <w:basedOn w:val="Normal"/>
    <w:link w:val="BalloonTextChar"/>
    <w:uiPriority w:val="99"/>
    <w:semiHidden/>
    <w:rsid w:val="001977EE"/>
    <w:rPr>
      <w:rFonts w:ascii="Tahoma" w:hAnsi="Tahoma" w:cs="Tahoma"/>
      <w:sz w:val="16"/>
      <w:szCs w:val="16"/>
    </w:rPr>
  </w:style>
  <w:style w:type="character" w:customStyle="1" w:styleId="BalloonTextChar">
    <w:name w:val="Balloon Text Char"/>
    <w:basedOn w:val="DefaultParagraphFont"/>
    <w:link w:val="BalloonText"/>
    <w:uiPriority w:val="99"/>
    <w:semiHidden/>
    <w:rsid w:val="00EE7FB0"/>
    <w:rPr>
      <w:rFonts w:ascii="Tahoma" w:hAnsi="Tahoma" w:cs="Tahoma"/>
      <w:sz w:val="16"/>
      <w:szCs w:val="16"/>
    </w:rPr>
  </w:style>
  <w:style w:type="paragraph" w:customStyle="1" w:styleId="PRELIMTITLES">
    <w:name w:val="PRELIM TITLES"/>
    <w:basedOn w:val="SECTIONTITLE"/>
    <w:next w:val="Normal"/>
    <w:rsid w:val="00323FA7"/>
  </w:style>
  <w:style w:type="paragraph" w:customStyle="1" w:styleId="SECTIONTITLE">
    <w:name w:val="SECTION TITLE"/>
    <w:basedOn w:val="ChapterTitle"/>
    <w:next w:val="Normal"/>
    <w:rsid w:val="00323FA7"/>
    <w:pPr>
      <w:pageBreakBefore/>
      <w:spacing w:before="1440"/>
    </w:pPr>
  </w:style>
  <w:style w:type="paragraph" w:styleId="TOC7">
    <w:name w:val="toc 7"/>
    <w:basedOn w:val="TOC3"/>
    <w:next w:val="Normal"/>
    <w:autoRedefine/>
    <w:uiPriority w:val="39"/>
    <w:rsid w:val="00102F9A"/>
    <w:pPr>
      <w:ind w:left="2520"/>
    </w:pPr>
  </w:style>
  <w:style w:type="paragraph" w:styleId="TOC3">
    <w:name w:val="toc 3"/>
    <w:basedOn w:val="TOC1"/>
    <w:next w:val="Normal"/>
    <w:autoRedefine/>
    <w:uiPriority w:val="39"/>
    <w:rsid w:val="00C80A5B"/>
    <w:pPr>
      <w:ind w:left="1080"/>
    </w:pPr>
    <w:rPr>
      <w:caps w:val="0"/>
    </w:rPr>
  </w:style>
  <w:style w:type="paragraph" w:styleId="TOC1">
    <w:name w:val="toc 1"/>
    <w:basedOn w:val="Normal"/>
    <w:next w:val="Normal"/>
    <w:autoRedefine/>
    <w:uiPriority w:val="39"/>
    <w:rsid w:val="00102F9A"/>
    <w:pPr>
      <w:tabs>
        <w:tab w:val="left" w:pos="360"/>
        <w:tab w:val="right" w:leader="dot" w:pos="9000"/>
      </w:tabs>
      <w:spacing w:after="120" w:line="240" w:lineRule="auto"/>
      <w:ind w:right="720"/>
    </w:pPr>
    <w:rPr>
      <w:caps/>
    </w:rPr>
  </w:style>
  <w:style w:type="table" w:styleId="TableGrid">
    <w:name w:val="Table Grid"/>
    <w:basedOn w:val="TableNormal"/>
    <w:uiPriority w:val="59"/>
    <w:rsid w:val="003C0F48"/>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LABEL">
    <w:name w:val="APPENDIX LABEL"/>
    <w:basedOn w:val="ChapterLabel"/>
    <w:next w:val="APPENDIXTITLE"/>
    <w:rsid w:val="00323FA7"/>
    <w:pPr>
      <w:keepNext w:val="0"/>
    </w:pPr>
  </w:style>
  <w:style w:type="paragraph" w:customStyle="1" w:styleId="APPENDIXTITLE">
    <w:name w:val="APPENDIX TITLE"/>
    <w:basedOn w:val="ChapterTitle"/>
    <w:next w:val="Normal"/>
    <w:pPr>
      <w:spacing w:after="0"/>
    </w:pPr>
  </w:style>
  <w:style w:type="paragraph" w:styleId="TOC2">
    <w:name w:val="toc 2"/>
    <w:basedOn w:val="TOC1"/>
    <w:next w:val="Normal"/>
    <w:autoRedefine/>
    <w:uiPriority w:val="39"/>
    <w:rsid w:val="00337FCC"/>
    <w:pPr>
      <w:numPr>
        <w:numId w:val="19"/>
      </w:numPr>
      <w:tabs>
        <w:tab w:val="left" w:pos="720"/>
      </w:tabs>
    </w:pPr>
  </w:style>
  <w:style w:type="character" w:styleId="FootnoteReference">
    <w:name w:val="footnote reference"/>
    <w:basedOn w:val="DefaultParagraphFont"/>
    <w:rPr>
      <w:vertAlign w:val="superscript"/>
    </w:rPr>
  </w:style>
  <w:style w:type="paragraph" w:styleId="TOC4">
    <w:name w:val="toc 4"/>
    <w:basedOn w:val="TOC3"/>
    <w:next w:val="Normal"/>
    <w:autoRedefine/>
    <w:uiPriority w:val="39"/>
    <w:rsid w:val="00102F9A"/>
    <w:pPr>
      <w:ind w:left="1440"/>
    </w:pPr>
  </w:style>
  <w:style w:type="paragraph" w:styleId="TOC5">
    <w:name w:val="toc 5"/>
    <w:basedOn w:val="TOC3"/>
    <w:next w:val="Normal"/>
    <w:autoRedefine/>
    <w:uiPriority w:val="39"/>
    <w:rsid w:val="00102F9A"/>
    <w:pPr>
      <w:ind w:left="1800"/>
    </w:pPr>
  </w:style>
  <w:style w:type="paragraph" w:styleId="TOC6">
    <w:name w:val="toc 6"/>
    <w:basedOn w:val="TOC3"/>
    <w:next w:val="Normal"/>
    <w:autoRedefine/>
    <w:uiPriority w:val="39"/>
    <w:rsid w:val="00102F9A"/>
    <w:pPr>
      <w:ind w:left="2160"/>
    </w:pPr>
  </w:style>
  <w:style w:type="paragraph" w:styleId="FootnoteText">
    <w:name w:val="footnote text"/>
    <w:basedOn w:val="Normal"/>
    <w:rsid w:val="00311F56"/>
    <w:pPr>
      <w:widowControl w:val="0"/>
      <w:spacing w:after="120" w:line="240" w:lineRule="auto"/>
      <w:ind w:firstLine="432"/>
    </w:pPr>
    <w:rPr>
      <w:sz w:val="20"/>
      <w:szCs w:val="20"/>
    </w:rPr>
  </w:style>
  <w:style w:type="paragraph" w:customStyle="1" w:styleId="TableTitle">
    <w:name w:val="Table Title"/>
    <w:basedOn w:val="Normal"/>
    <w:next w:val="Normal"/>
    <w:rsid w:val="00187796"/>
    <w:pPr>
      <w:keepNext/>
      <w:keepLines/>
      <w:spacing w:before="240" w:after="120" w:line="240" w:lineRule="auto"/>
    </w:pPr>
    <w:rPr>
      <w:b/>
    </w:rPr>
  </w:style>
  <w:style w:type="paragraph" w:customStyle="1" w:styleId="NormalFirstlineindent">
    <w:name w:val="Normal + First line: indent"/>
    <w:basedOn w:val="Normal"/>
    <w:autoRedefine/>
    <w:rsid w:val="00CB3206"/>
    <w:pPr>
      <w:ind w:firstLine="720"/>
    </w:pPr>
  </w:style>
  <w:style w:type="paragraph" w:styleId="Caption">
    <w:name w:val="caption"/>
    <w:basedOn w:val="Normal"/>
    <w:next w:val="Normal"/>
    <w:qFormat/>
    <w:rsid w:val="001A1DA5"/>
    <w:pPr>
      <w:keepLines/>
      <w:spacing w:after="360" w:line="240" w:lineRule="auto"/>
    </w:pPr>
    <w:rPr>
      <w:b/>
      <w:bCs/>
    </w:rPr>
  </w:style>
  <w:style w:type="paragraph" w:styleId="TableofFigures">
    <w:name w:val="table of figures"/>
    <w:basedOn w:val="Normal"/>
    <w:next w:val="Normal"/>
    <w:uiPriority w:val="99"/>
    <w:rsid w:val="00102F9A"/>
    <w:pPr>
      <w:tabs>
        <w:tab w:val="left" w:pos="360"/>
        <w:tab w:val="right" w:leader="dot" w:pos="9000"/>
      </w:tabs>
      <w:spacing w:after="120" w:line="240" w:lineRule="auto"/>
      <w:ind w:left="720" w:right="720" w:hanging="720"/>
    </w:pPr>
  </w:style>
  <w:style w:type="character" w:styleId="Hyperlink">
    <w:name w:val="Hyperlink"/>
    <w:basedOn w:val="DefaultParagraphFont"/>
    <w:uiPriority w:val="99"/>
    <w:rPr>
      <w:color w:val="0000FF"/>
      <w:u w:val="single"/>
    </w:rPr>
  </w:style>
  <w:style w:type="character" w:styleId="PageNumber">
    <w:name w:val="page number"/>
    <w:basedOn w:val="DefaultParagraphFont"/>
    <w:semiHidden/>
    <w:rsid w:val="00473B03"/>
  </w:style>
  <w:style w:type="paragraph" w:styleId="TOC9">
    <w:name w:val="toc 9"/>
    <w:basedOn w:val="TOC1"/>
    <w:next w:val="Normal"/>
    <w:autoRedefine/>
    <w:rsid w:val="00337FCC"/>
    <w:pPr>
      <w:numPr>
        <w:numId w:val="23"/>
      </w:numPr>
      <w:tabs>
        <w:tab w:val="left" w:pos="720"/>
      </w:tabs>
    </w:pPr>
  </w:style>
  <w:style w:type="paragraph" w:customStyle="1" w:styleId="Figure">
    <w:name w:val="Figure"/>
    <w:basedOn w:val="Single-spacedText"/>
    <w:next w:val="Caption"/>
    <w:rsid w:val="000D3FCD"/>
    <w:pPr>
      <w:keepNext/>
      <w:spacing w:before="240"/>
      <w:jc w:val="center"/>
    </w:pPr>
  </w:style>
  <w:style w:type="paragraph" w:customStyle="1" w:styleId="StyleFigureCentered">
    <w:name w:val="Style Figure + Centered"/>
    <w:basedOn w:val="Figure"/>
    <w:rsid w:val="00337FCC"/>
    <w:rPr>
      <w:szCs w:val="20"/>
    </w:rPr>
  </w:style>
  <w:style w:type="paragraph" w:customStyle="1" w:styleId="Equations">
    <w:name w:val="Equations"/>
    <w:basedOn w:val="Normal"/>
    <w:qFormat/>
    <w:rsid w:val="00B34096"/>
    <w:pPr>
      <w:tabs>
        <w:tab w:val="center" w:pos="4500"/>
        <w:tab w:val="right" w:pos="9000"/>
      </w:tabs>
      <w:spacing w:before="120" w:line="480" w:lineRule="auto"/>
    </w:pPr>
  </w:style>
  <w:style w:type="paragraph" w:customStyle="1" w:styleId="TableNote">
    <w:name w:val="Table Note"/>
    <w:basedOn w:val="Normal"/>
    <w:qFormat/>
    <w:rsid w:val="00AD2F64"/>
    <w:pPr>
      <w:spacing w:after="240" w:line="240" w:lineRule="auto"/>
    </w:pPr>
    <w:rPr>
      <w:sz w:val="20"/>
    </w:rPr>
  </w:style>
  <w:style w:type="paragraph" w:styleId="NormalWeb">
    <w:name w:val="Normal (Web)"/>
    <w:basedOn w:val="Normal"/>
    <w:uiPriority w:val="99"/>
    <w:rsid w:val="00EE7FB0"/>
  </w:style>
  <w:style w:type="paragraph" w:styleId="ListParagraph">
    <w:name w:val="List Paragraph"/>
    <w:basedOn w:val="Normal"/>
    <w:uiPriority w:val="34"/>
    <w:qFormat/>
    <w:rsid w:val="00EE7FB0"/>
    <w:pPr>
      <w:spacing w:line="240" w:lineRule="auto"/>
      <w:ind w:left="720"/>
      <w:contextualSpacing/>
    </w:pPr>
    <w:rPr>
      <w:rFonts w:asciiTheme="minorHAnsi" w:eastAsiaTheme="minorEastAsia" w:hAnsiTheme="minorHAnsi" w:cstheme="minorBidi"/>
    </w:rPr>
  </w:style>
  <w:style w:type="character" w:customStyle="1" w:styleId="apple-converted-space">
    <w:name w:val="apple-converted-space"/>
    <w:basedOn w:val="DefaultParagraphFont"/>
    <w:rsid w:val="00EE7FB0"/>
  </w:style>
  <w:style w:type="character" w:styleId="HTMLCode">
    <w:name w:val="HTML Code"/>
    <w:basedOn w:val="DefaultParagraphFont"/>
    <w:uiPriority w:val="99"/>
    <w:unhideWhenUsed/>
    <w:rsid w:val="00EE7FB0"/>
    <w:rPr>
      <w:rFonts w:ascii="Courier" w:eastAsiaTheme="minorEastAsia" w:hAnsi="Courier" w:cs="Courier"/>
      <w:sz w:val="20"/>
      <w:szCs w:val="20"/>
    </w:rPr>
  </w:style>
  <w:style w:type="paragraph" w:styleId="HTMLPreformatted">
    <w:name w:val="HTML Preformatted"/>
    <w:basedOn w:val="Normal"/>
    <w:link w:val="HTMLPreformattedChar"/>
    <w:uiPriority w:val="99"/>
    <w:unhideWhenUsed/>
    <w:rsid w:val="00EE7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EE7FB0"/>
    <w:rPr>
      <w:rFonts w:ascii="Courier" w:eastAsiaTheme="minorEastAsia" w:hAnsi="Courier" w:cs="Courier"/>
    </w:rPr>
  </w:style>
  <w:style w:type="paragraph" w:styleId="TOC8">
    <w:name w:val="toc 8"/>
    <w:basedOn w:val="Normal"/>
    <w:next w:val="Normal"/>
    <w:autoRedefine/>
    <w:rsid w:val="00EE7FB0"/>
    <w:pPr>
      <w:ind w:left="1680"/>
    </w:pPr>
  </w:style>
  <w:style w:type="character" w:styleId="IntenseEmphasis">
    <w:name w:val="Intense Emphasis"/>
    <w:basedOn w:val="DefaultParagraphFont"/>
    <w:uiPriority w:val="21"/>
    <w:qFormat/>
    <w:rsid w:val="00EE7FB0"/>
    <w:rPr>
      <w:b/>
      <w:bCs/>
      <w:i/>
      <w:iCs/>
      <w:color w:val="4F81BD" w:themeColor="accent1"/>
    </w:rPr>
  </w:style>
  <w:style w:type="character" w:styleId="CommentReference">
    <w:name w:val="annotation reference"/>
    <w:basedOn w:val="DefaultParagraphFont"/>
    <w:rsid w:val="00EE7FB0"/>
    <w:rPr>
      <w:sz w:val="16"/>
      <w:szCs w:val="16"/>
    </w:rPr>
  </w:style>
  <w:style w:type="paragraph" w:styleId="CommentText">
    <w:name w:val="annotation text"/>
    <w:basedOn w:val="Normal"/>
    <w:link w:val="CommentTextChar"/>
    <w:uiPriority w:val="99"/>
    <w:rsid w:val="00EE7FB0"/>
    <w:pPr>
      <w:spacing w:line="240" w:lineRule="auto"/>
    </w:pPr>
    <w:rPr>
      <w:sz w:val="20"/>
      <w:szCs w:val="20"/>
    </w:rPr>
  </w:style>
  <w:style w:type="character" w:customStyle="1" w:styleId="CommentTextChar">
    <w:name w:val="Comment Text Char"/>
    <w:basedOn w:val="DefaultParagraphFont"/>
    <w:link w:val="CommentText"/>
    <w:uiPriority w:val="99"/>
    <w:rsid w:val="00EE7FB0"/>
  </w:style>
  <w:style w:type="paragraph" w:styleId="CommentSubject">
    <w:name w:val="annotation subject"/>
    <w:basedOn w:val="CommentText"/>
    <w:next w:val="CommentText"/>
    <w:link w:val="CommentSubjectChar"/>
    <w:rsid w:val="00EE7FB0"/>
    <w:rPr>
      <w:b/>
      <w:bCs/>
    </w:rPr>
  </w:style>
  <w:style w:type="character" w:customStyle="1" w:styleId="CommentSubjectChar">
    <w:name w:val="Comment Subject Char"/>
    <w:basedOn w:val="CommentTextChar"/>
    <w:link w:val="CommentSubject"/>
    <w:rsid w:val="00EE7FB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annotation text" w:uiPriority="9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szCs w:val="24"/>
    </w:rPr>
  </w:style>
  <w:style w:type="paragraph" w:styleId="Heading1">
    <w:name w:val="heading 1"/>
    <w:basedOn w:val="Normal"/>
    <w:next w:val="Normal"/>
    <w:qFormat/>
    <w:rsid w:val="005154C6"/>
    <w:pPr>
      <w:keepNext/>
      <w:keepLines/>
      <w:spacing w:before="240" w:after="120" w:line="240" w:lineRule="auto"/>
      <w:ind w:left="1267" w:right="1267"/>
      <w:jc w:val="center"/>
      <w:outlineLvl w:val="0"/>
    </w:pPr>
    <w:rPr>
      <w:b/>
      <w:smallCaps/>
      <w:kern w:val="24"/>
      <w:sz w:val="28"/>
      <w:szCs w:val="28"/>
    </w:rPr>
  </w:style>
  <w:style w:type="paragraph" w:styleId="Heading2">
    <w:name w:val="heading 2"/>
    <w:basedOn w:val="Heading1"/>
    <w:next w:val="Normal"/>
    <w:qFormat/>
    <w:pPr>
      <w:outlineLvl w:val="1"/>
    </w:pPr>
    <w:rPr>
      <w:smallCaps w:val="0"/>
    </w:rPr>
  </w:style>
  <w:style w:type="paragraph" w:styleId="Heading3">
    <w:name w:val="heading 3"/>
    <w:basedOn w:val="Heading1"/>
    <w:next w:val="Normal"/>
    <w:qFormat/>
    <w:pPr>
      <w:ind w:left="0" w:right="3960"/>
      <w:jc w:val="left"/>
      <w:outlineLvl w:val="2"/>
    </w:pPr>
  </w:style>
  <w:style w:type="paragraph" w:styleId="Heading4">
    <w:name w:val="heading 4"/>
    <w:basedOn w:val="Heading3"/>
    <w:next w:val="Normal"/>
    <w:qFormat/>
    <w:pPr>
      <w:outlineLvl w:val="3"/>
    </w:pPr>
    <w:rPr>
      <w:smallCaps w:val="0"/>
    </w:rPr>
  </w:style>
  <w:style w:type="paragraph" w:styleId="Heading5">
    <w:name w:val="heading 5"/>
    <w:basedOn w:val="Normal"/>
    <w:next w:val="Normal"/>
    <w:qFormat/>
    <w:pPr>
      <w:spacing w:before="240"/>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spacedText">
    <w:name w:val="Single-spaced Text"/>
    <w:basedOn w:val="Normal"/>
    <w:pPr>
      <w:spacing w:line="240" w:lineRule="auto"/>
    </w:pPr>
  </w:style>
  <w:style w:type="paragraph" w:customStyle="1" w:styleId="ChapterLabel">
    <w:name w:val="Chapter Label"/>
    <w:basedOn w:val="Normal"/>
    <w:next w:val="ChapterTitle"/>
    <w:rsid w:val="00323FA7"/>
    <w:pPr>
      <w:keepNext/>
      <w:pageBreakBefore/>
      <w:spacing w:before="1440" w:after="240"/>
      <w:ind w:left="1267" w:right="1267"/>
      <w:jc w:val="center"/>
    </w:pPr>
    <w:rPr>
      <w:b/>
      <w:caps/>
      <w:kern w:val="28"/>
      <w:sz w:val="28"/>
      <w:szCs w:val="28"/>
    </w:rPr>
  </w:style>
  <w:style w:type="paragraph" w:customStyle="1" w:styleId="ChapterTitle">
    <w:name w:val="Chapter Title"/>
    <w:basedOn w:val="ChapterLabel"/>
    <w:next w:val="Normal"/>
    <w:rsid w:val="007E6FAE"/>
    <w:pPr>
      <w:pageBreakBefore w:val="0"/>
      <w:spacing w:before="0"/>
    </w:pPr>
  </w:style>
  <w:style w:type="paragraph" w:customStyle="1" w:styleId="Heading1Before0pt">
    <w:name w:val="Heading 1 + Before:  0 pt"/>
    <w:basedOn w:val="Heading1"/>
    <w:pPr>
      <w:spacing w:before="0"/>
    </w:pPr>
    <w:rPr>
      <w:bCs/>
      <w:szCs w:val="20"/>
    </w:rPr>
  </w:style>
  <w:style w:type="paragraph" w:customStyle="1" w:styleId="BlockQuotation">
    <w:name w:val="Block Quotation"/>
    <w:basedOn w:val="Normal"/>
    <w:rsid w:val="00DA6835"/>
    <w:pPr>
      <w:tabs>
        <w:tab w:val="left" w:pos="1440"/>
      </w:tabs>
      <w:spacing w:after="120" w:line="240" w:lineRule="auto"/>
      <w:ind w:left="1080"/>
    </w:pPr>
  </w:style>
  <w:style w:type="paragraph" w:customStyle="1" w:styleId="HangingIndent">
    <w:name w:val="Hanging Indent"/>
    <w:basedOn w:val="Normal"/>
    <w:pPr>
      <w:spacing w:after="120" w:line="240" w:lineRule="auto"/>
      <w:ind w:left="720" w:hanging="720"/>
    </w:pPr>
  </w:style>
  <w:style w:type="paragraph" w:styleId="Header">
    <w:name w:val="header"/>
    <w:basedOn w:val="Normal"/>
    <w:link w:val="HeaderChar"/>
    <w:uiPriority w:val="99"/>
    <w:pPr>
      <w:tabs>
        <w:tab w:val="right" w:pos="9000"/>
      </w:tabs>
      <w:spacing w:line="240" w:lineRule="auto"/>
    </w:pPr>
  </w:style>
  <w:style w:type="character" w:customStyle="1" w:styleId="HeaderChar">
    <w:name w:val="Header Char"/>
    <w:basedOn w:val="DefaultParagraphFont"/>
    <w:link w:val="Header"/>
    <w:uiPriority w:val="99"/>
    <w:rsid w:val="0076497D"/>
    <w:rPr>
      <w:sz w:val="24"/>
      <w:szCs w:val="24"/>
    </w:rPr>
  </w:style>
  <w:style w:type="paragraph" w:styleId="Footer">
    <w:name w:val="footer"/>
    <w:basedOn w:val="Normal"/>
    <w:link w:val="FooterChar"/>
    <w:uiPriority w:val="99"/>
  </w:style>
  <w:style w:type="character" w:customStyle="1" w:styleId="FooterChar">
    <w:name w:val="Footer Char"/>
    <w:basedOn w:val="DefaultParagraphFont"/>
    <w:link w:val="Footer"/>
    <w:uiPriority w:val="99"/>
    <w:rsid w:val="00EE7FB0"/>
    <w:rPr>
      <w:sz w:val="24"/>
      <w:szCs w:val="24"/>
    </w:rPr>
  </w:style>
  <w:style w:type="paragraph" w:styleId="ListBullet2">
    <w:name w:val="List Bullet 2"/>
    <w:basedOn w:val="Normal"/>
    <w:autoRedefine/>
    <w:rsid w:val="001D60F5"/>
    <w:pPr>
      <w:numPr>
        <w:numId w:val="2"/>
      </w:numPr>
      <w:tabs>
        <w:tab w:val="clear" w:pos="720"/>
      </w:tabs>
      <w:spacing w:after="120" w:line="240" w:lineRule="auto"/>
      <w:ind w:left="1080"/>
    </w:pPr>
  </w:style>
  <w:style w:type="paragraph" w:styleId="ListNumber2">
    <w:name w:val="List Number 2"/>
    <w:basedOn w:val="ListBullet2"/>
    <w:rsid w:val="00AD2F64"/>
    <w:pPr>
      <w:numPr>
        <w:numId w:val="16"/>
      </w:numPr>
      <w:tabs>
        <w:tab w:val="clear" w:pos="720"/>
        <w:tab w:val="num" w:pos="1080"/>
      </w:tabs>
      <w:ind w:left="1080"/>
    </w:pPr>
  </w:style>
  <w:style w:type="paragraph" w:customStyle="1" w:styleId="HangingIndentAuthorNumber">
    <w:name w:val="Hanging Indent Author/Number"/>
    <w:basedOn w:val="HangingIndent"/>
    <w:pPr>
      <w:tabs>
        <w:tab w:val="right" w:pos="360"/>
      </w:tabs>
      <w:ind w:left="547" w:hanging="547"/>
    </w:pPr>
  </w:style>
  <w:style w:type="paragraph" w:customStyle="1" w:styleId="TITLE1-line">
    <w:name w:val="TITLE 1-line"/>
    <w:basedOn w:val="Normal"/>
    <w:rsid w:val="00B84FFC"/>
    <w:pPr>
      <w:spacing w:before="1600" w:after="400" w:line="480" w:lineRule="auto"/>
      <w:ind w:left="533" w:right="533"/>
      <w:jc w:val="center"/>
    </w:pPr>
    <w:rPr>
      <w:b/>
      <w:caps/>
    </w:rPr>
  </w:style>
  <w:style w:type="paragraph" w:customStyle="1" w:styleId="TITLE2-line">
    <w:name w:val="TITLE 2-line"/>
    <w:basedOn w:val="Normal"/>
    <w:rsid w:val="00B84FFC"/>
    <w:pPr>
      <w:spacing w:before="1120" w:after="400" w:line="480" w:lineRule="auto"/>
      <w:ind w:left="533" w:right="533"/>
      <w:jc w:val="center"/>
    </w:pPr>
    <w:rPr>
      <w:b/>
      <w:caps/>
    </w:rPr>
  </w:style>
  <w:style w:type="paragraph" w:customStyle="1" w:styleId="TITLE3-line">
    <w:name w:val="TITLE 3-line"/>
    <w:basedOn w:val="TITLE2-line"/>
    <w:pPr>
      <w:spacing w:before="640"/>
    </w:pPr>
  </w:style>
  <w:style w:type="paragraph" w:customStyle="1" w:styleId="TITLE4-line">
    <w:name w:val="TITLE 4-line"/>
    <w:basedOn w:val="TITLE2-line"/>
    <w:pPr>
      <w:spacing w:before="240"/>
    </w:pPr>
  </w:style>
  <w:style w:type="paragraph" w:styleId="BalloonText">
    <w:name w:val="Balloon Text"/>
    <w:basedOn w:val="Normal"/>
    <w:link w:val="BalloonTextChar"/>
    <w:uiPriority w:val="99"/>
    <w:semiHidden/>
    <w:rsid w:val="001977EE"/>
    <w:rPr>
      <w:rFonts w:ascii="Tahoma" w:hAnsi="Tahoma" w:cs="Tahoma"/>
      <w:sz w:val="16"/>
      <w:szCs w:val="16"/>
    </w:rPr>
  </w:style>
  <w:style w:type="character" w:customStyle="1" w:styleId="BalloonTextChar">
    <w:name w:val="Balloon Text Char"/>
    <w:basedOn w:val="DefaultParagraphFont"/>
    <w:link w:val="BalloonText"/>
    <w:uiPriority w:val="99"/>
    <w:semiHidden/>
    <w:rsid w:val="00EE7FB0"/>
    <w:rPr>
      <w:rFonts w:ascii="Tahoma" w:hAnsi="Tahoma" w:cs="Tahoma"/>
      <w:sz w:val="16"/>
      <w:szCs w:val="16"/>
    </w:rPr>
  </w:style>
  <w:style w:type="paragraph" w:customStyle="1" w:styleId="PRELIMTITLES">
    <w:name w:val="PRELIM TITLES"/>
    <w:basedOn w:val="SECTIONTITLE"/>
    <w:next w:val="Normal"/>
    <w:rsid w:val="00323FA7"/>
  </w:style>
  <w:style w:type="paragraph" w:customStyle="1" w:styleId="SECTIONTITLE">
    <w:name w:val="SECTION TITLE"/>
    <w:basedOn w:val="ChapterTitle"/>
    <w:next w:val="Normal"/>
    <w:rsid w:val="00323FA7"/>
    <w:pPr>
      <w:pageBreakBefore/>
      <w:spacing w:before="1440"/>
    </w:pPr>
  </w:style>
  <w:style w:type="paragraph" w:styleId="TOC7">
    <w:name w:val="toc 7"/>
    <w:basedOn w:val="TOC3"/>
    <w:next w:val="Normal"/>
    <w:autoRedefine/>
    <w:uiPriority w:val="39"/>
    <w:rsid w:val="00102F9A"/>
    <w:pPr>
      <w:ind w:left="2520"/>
    </w:pPr>
  </w:style>
  <w:style w:type="paragraph" w:styleId="TOC3">
    <w:name w:val="toc 3"/>
    <w:basedOn w:val="TOC1"/>
    <w:next w:val="Normal"/>
    <w:autoRedefine/>
    <w:uiPriority w:val="39"/>
    <w:rsid w:val="00C80A5B"/>
    <w:pPr>
      <w:ind w:left="1080"/>
    </w:pPr>
    <w:rPr>
      <w:caps w:val="0"/>
    </w:rPr>
  </w:style>
  <w:style w:type="paragraph" w:styleId="TOC1">
    <w:name w:val="toc 1"/>
    <w:basedOn w:val="Normal"/>
    <w:next w:val="Normal"/>
    <w:autoRedefine/>
    <w:uiPriority w:val="39"/>
    <w:rsid w:val="00102F9A"/>
    <w:pPr>
      <w:tabs>
        <w:tab w:val="left" w:pos="360"/>
        <w:tab w:val="right" w:leader="dot" w:pos="9000"/>
      </w:tabs>
      <w:spacing w:after="120" w:line="240" w:lineRule="auto"/>
      <w:ind w:right="720"/>
    </w:pPr>
    <w:rPr>
      <w:caps/>
    </w:rPr>
  </w:style>
  <w:style w:type="table" w:styleId="TableGrid">
    <w:name w:val="Table Grid"/>
    <w:basedOn w:val="TableNormal"/>
    <w:uiPriority w:val="59"/>
    <w:rsid w:val="003C0F48"/>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LABEL">
    <w:name w:val="APPENDIX LABEL"/>
    <w:basedOn w:val="ChapterLabel"/>
    <w:next w:val="APPENDIXTITLE"/>
    <w:rsid w:val="00323FA7"/>
    <w:pPr>
      <w:keepNext w:val="0"/>
    </w:pPr>
  </w:style>
  <w:style w:type="paragraph" w:customStyle="1" w:styleId="APPENDIXTITLE">
    <w:name w:val="APPENDIX TITLE"/>
    <w:basedOn w:val="ChapterTitle"/>
    <w:next w:val="Normal"/>
    <w:pPr>
      <w:spacing w:after="0"/>
    </w:pPr>
  </w:style>
  <w:style w:type="paragraph" w:styleId="TOC2">
    <w:name w:val="toc 2"/>
    <w:basedOn w:val="TOC1"/>
    <w:next w:val="Normal"/>
    <w:autoRedefine/>
    <w:uiPriority w:val="39"/>
    <w:rsid w:val="00337FCC"/>
    <w:pPr>
      <w:numPr>
        <w:numId w:val="19"/>
      </w:numPr>
      <w:tabs>
        <w:tab w:val="left" w:pos="720"/>
      </w:tabs>
    </w:pPr>
  </w:style>
  <w:style w:type="character" w:styleId="FootnoteReference">
    <w:name w:val="footnote reference"/>
    <w:basedOn w:val="DefaultParagraphFont"/>
    <w:rPr>
      <w:vertAlign w:val="superscript"/>
    </w:rPr>
  </w:style>
  <w:style w:type="paragraph" w:styleId="TOC4">
    <w:name w:val="toc 4"/>
    <w:basedOn w:val="TOC3"/>
    <w:next w:val="Normal"/>
    <w:autoRedefine/>
    <w:uiPriority w:val="39"/>
    <w:rsid w:val="00102F9A"/>
    <w:pPr>
      <w:ind w:left="1440"/>
    </w:pPr>
  </w:style>
  <w:style w:type="paragraph" w:styleId="TOC5">
    <w:name w:val="toc 5"/>
    <w:basedOn w:val="TOC3"/>
    <w:next w:val="Normal"/>
    <w:autoRedefine/>
    <w:uiPriority w:val="39"/>
    <w:rsid w:val="00102F9A"/>
    <w:pPr>
      <w:ind w:left="1800"/>
    </w:pPr>
  </w:style>
  <w:style w:type="paragraph" w:styleId="TOC6">
    <w:name w:val="toc 6"/>
    <w:basedOn w:val="TOC3"/>
    <w:next w:val="Normal"/>
    <w:autoRedefine/>
    <w:uiPriority w:val="39"/>
    <w:rsid w:val="00102F9A"/>
    <w:pPr>
      <w:ind w:left="2160"/>
    </w:pPr>
  </w:style>
  <w:style w:type="paragraph" w:styleId="FootnoteText">
    <w:name w:val="footnote text"/>
    <w:basedOn w:val="Normal"/>
    <w:rsid w:val="00311F56"/>
    <w:pPr>
      <w:widowControl w:val="0"/>
      <w:spacing w:after="120" w:line="240" w:lineRule="auto"/>
      <w:ind w:firstLine="432"/>
    </w:pPr>
    <w:rPr>
      <w:sz w:val="20"/>
      <w:szCs w:val="20"/>
    </w:rPr>
  </w:style>
  <w:style w:type="paragraph" w:customStyle="1" w:styleId="TableTitle">
    <w:name w:val="Table Title"/>
    <w:basedOn w:val="Normal"/>
    <w:next w:val="Normal"/>
    <w:rsid w:val="00187796"/>
    <w:pPr>
      <w:keepNext/>
      <w:keepLines/>
      <w:spacing w:before="240" w:after="120" w:line="240" w:lineRule="auto"/>
    </w:pPr>
    <w:rPr>
      <w:b/>
    </w:rPr>
  </w:style>
  <w:style w:type="paragraph" w:customStyle="1" w:styleId="NormalFirstlineindent">
    <w:name w:val="Normal + First line: indent"/>
    <w:basedOn w:val="Normal"/>
    <w:autoRedefine/>
    <w:rsid w:val="00CB3206"/>
    <w:pPr>
      <w:ind w:firstLine="720"/>
    </w:pPr>
  </w:style>
  <w:style w:type="paragraph" w:styleId="Caption">
    <w:name w:val="caption"/>
    <w:basedOn w:val="Normal"/>
    <w:next w:val="Normal"/>
    <w:qFormat/>
    <w:rsid w:val="001A1DA5"/>
    <w:pPr>
      <w:keepLines/>
      <w:spacing w:after="360" w:line="240" w:lineRule="auto"/>
    </w:pPr>
    <w:rPr>
      <w:b/>
      <w:bCs/>
    </w:rPr>
  </w:style>
  <w:style w:type="paragraph" w:styleId="TableofFigures">
    <w:name w:val="table of figures"/>
    <w:basedOn w:val="Normal"/>
    <w:next w:val="Normal"/>
    <w:uiPriority w:val="99"/>
    <w:rsid w:val="00102F9A"/>
    <w:pPr>
      <w:tabs>
        <w:tab w:val="left" w:pos="360"/>
        <w:tab w:val="right" w:leader="dot" w:pos="9000"/>
      </w:tabs>
      <w:spacing w:after="120" w:line="240" w:lineRule="auto"/>
      <w:ind w:left="720" w:right="720" w:hanging="720"/>
    </w:pPr>
  </w:style>
  <w:style w:type="character" w:styleId="Hyperlink">
    <w:name w:val="Hyperlink"/>
    <w:basedOn w:val="DefaultParagraphFont"/>
    <w:uiPriority w:val="99"/>
    <w:rPr>
      <w:color w:val="0000FF"/>
      <w:u w:val="single"/>
    </w:rPr>
  </w:style>
  <w:style w:type="character" w:styleId="PageNumber">
    <w:name w:val="page number"/>
    <w:basedOn w:val="DefaultParagraphFont"/>
    <w:semiHidden/>
    <w:rsid w:val="00473B03"/>
  </w:style>
  <w:style w:type="paragraph" w:styleId="TOC9">
    <w:name w:val="toc 9"/>
    <w:basedOn w:val="TOC1"/>
    <w:next w:val="Normal"/>
    <w:autoRedefine/>
    <w:rsid w:val="00337FCC"/>
    <w:pPr>
      <w:numPr>
        <w:numId w:val="23"/>
      </w:numPr>
      <w:tabs>
        <w:tab w:val="left" w:pos="720"/>
      </w:tabs>
    </w:pPr>
  </w:style>
  <w:style w:type="paragraph" w:customStyle="1" w:styleId="Figure">
    <w:name w:val="Figure"/>
    <w:basedOn w:val="Single-spacedText"/>
    <w:next w:val="Caption"/>
    <w:rsid w:val="000D3FCD"/>
    <w:pPr>
      <w:keepNext/>
      <w:spacing w:before="240"/>
      <w:jc w:val="center"/>
    </w:pPr>
  </w:style>
  <w:style w:type="paragraph" w:customStyle="1" w:styleId="StyleFigureCentered">
    <w:name w:val="Style Figure + Centered"/>
    <w:basedOn w:val="Figure"/>
    <w:rsid w:val="00337FCC"/>
    <w:rPr>
      <w:szCs w:val="20"/>
    </w:rPr>
  </w:style>
  <w:style w:type="paragraph" w:customStyle="1" w:styleId="Equations">
    <w:name w:val="Equations"/>
    <w:basedOn w:val="Normal"/>
    <w:qFormat/>
    <w:rsid w:val="00B34096"/>
    <w:pPr>
      <w:tabs>
        <w:tab w:val="center" w:pos="4500"/>
        <w:tab w:val="right" w:pos="9000"/>
      </w:tabs>
      <w:spacing w:before="120" w:line="480" w:lineRule="auto"/>
    </w:pPr>
  </w:style>
  <w:style w:type="paragraph" w:customStyle="1" w:styleId="TableNote">
    <w:name w:val="Table Note"/>
    <w:basedOn w:val="Normal"/>
    <w:qFormat/>
    <w:rsid w:val="00AD2F64"/>
    <w:pPr>
      <w:spacing w:after="240" w:line="240" w:lineRule="auto"/>
    </w:pPr>
    <w:rPr>
      <w:sz w:val="20"/>
    </w:rPr>
  </w:style>
  <w:style w:type="paragraph" w:styleId="NormalWeb">
    <w:name w:val="Normal (Web)"/>
    <w:basedOn w:val="Normal"/>
    <w:uiPriority w:val="99"/>
    <w:rsid w:val="00EE7FB0"/>
  </w:style>
  <w:style w:type="paragraph" w:styleId="ListParagraph">
    <w:name w:val="List Paragraph"/>
    <w:basedOn w:val="Normal"/>
    <w:uiPriority w:val="34"/>
    <w:qFormat/>
    <w:rsid w:val="00EE7FB0"/>
    <w:pPr>
      <w:spacing w:line="240" w:lineRule="auto"/>
      <w:ind w:left="720"/>
      <w:contextualSpacing/>
    </w:pPr>
    <w:rPr>
      <w:rFonts w:asciiTheme="minorHAnsi" w:eastAsiaTheme="minorEastAsia" w:hAnsiTheme="minorHAnsi" w:cstheme="minorBidi"/>
    </w:rPr>
  </w:style>
  <w:style w:type="character" w:customStyle="1" w:styleId="apple-converted-space">
    <w:name w:val="apple-converted-space"/>
    <w:basedOn w:val="DefaultParagraphFont"/>
    <w:rsid w:val="00EE7FB0"/>
  </w:style>
  <w:style w:type="character" w:styleId="HTMLCode">
    <w:name w:val="HTML Code"/>
    <w:basedOn w:val="DefaultParagraphFont"/>
    <w:uiPriority w:val="99"/>
    <w:unhideWhenUsed/>
    <w:rsid w:val="00EE7FB0"/>
    <w:rPr>
      <w:rFonts w:ascii="Courier" w:eastAsiaTheme="minorEastAsia" w:hAnsi="Courier" w:cs="Courier"/>
      <w:sz w:val="20"/>
      <w:szCs w:val="20"/>
    </w:rPr>
  </w:style>
  <w:style w:type="paragraph" w:styleId="HTMLPreformatted">
    <w:name w:val="HTML Preformatted"/>
    <w:basedOn w:val="Normal"/>
    <w:link w:val="HTMLPreformattedChar"/>
    <w:uiPriority w:val="99"/>
    <w:unhideWhenUsed/>
    <w:rsid w:val="00EE7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EE7FB0"/>
    <w:rPr>
      <w:rFonts w:ascii="Courier" w:eastAsiaTheme="minorEastAsia" w:hAnsi="Courier" w:cs="Courier"/>
    </w:rPr>
  </w:style>
  <w:style w:type="paragraph" w:styleId="TOC8">
    <w:name w:val="toc 8"/>
    <w:basedOn w:val="Normal"/>
    <w:next w:val="Normal"/>
    <w:autoRedefine/>
    <w:rsid w:val="00EE7FB0"/>
    <w:pPr>
      <w:ind w:left="1680"/>
    </w:pPr>
  </w:style>
  <w:style w:type="character" w:styleId="IntenseEmphasis">
    <w:name w:val="Intense Emphasis"/>
    <w:basedOn w:val="DefaultParagraphFont"/>
    <w:uiPriority w:val="21"/>
    <w:qFormat/>
    <w:rsid w:val="00EE7FB0"/>
    <w:rPr>
      <w:b/>
      <w:bCs/>
      <w:i/>
      <w:iCs/>
      <w:color w:val="4F81BD" w:themeColor="accent1"/>
    </w:rPr>
  </w:style>
  <w:style w:type="character" w:styleId="CommentReference">
    <w:name w:val="annotation reference"/>
    <w:basedOn w:val="DefaultParagraphFont"/>
    <w:rsid w:val="00EE7FB0"/>
    <w:rPr>
      <w:sz w:val="16"/>
      <w:szCs w:val="16"/>
    </w:rPr>
  </w:style>
  <w:style w:type="paragraph" w:styleId="CommentText">
    <w:name w:val="annotation text"/>
    <w:basedOn w:val="Normal"/>
    <w:link w:val="CommentTextChar"/>
    <w:uiPriority w:val="99"/>
    <w:rsid w:val="00EE7FB0"/>
    <w:pPr>
      <w:spacing w:line="240" w:lineRule="auto"/>
    </w:pPr>
    <w:rPr>
      <w:sz w:val="20"/>
      <w:szCs w:val="20"/>
    </w:rPr>
  </w:style>
  <w:style w:type="character" w:customStyle="1" w:styleId="CommentTextChar">
    <w:name w:val="Comment Text Char"/>
    <w:basedOn w:val="DefaultParagraphFont"/>
    <w:link w:val="CommentText"/>
    <w:uiPriority w:val="99"/>
    <w:rsid w:val="00EE7FB0"/>
  </w:style>
  <w:style w:type="paragraph" w:styleId="CommentSubject">
    <w:name w:val="annotation subject"/>
    <w:basedOn w:val="CommentText"/>
    <w:next w:val="CommentText"/>
    <w:link w:val="CommentSubjectChar"/>
    <w:rsid w:val="00EE7FB0"/>
    <w:rPr>
      <w:b/>
      <w:bCs/>
    </w:rPr>
  </w:style>
  <w:style w:type="character" w:customStyle="1" w:styleId="CommentSubjectChar">
    <w:name w:val="Comment Subject Char"/>
    <w:basedOn w:val="CommentTextChar"/>
    <w:link w:val="CommentSubject"/>
    <w:rsid w:val="00EE7F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7.gi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s288q\Documents\Formatting\Templates\Link1_SDSU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Link1_SDSU_Template</Template>
  <TotalTime>194</TotalTime>
  <Pages>51</Pages>
  <Words>9615</Words>
  <Characters>54809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SDSU Template, Version 11.1</vt:lpstr>
    </vt:vector>
  </TitlesOfParts>
  <Company>San Diego State University</Company>
  <LinksUpToDate>false</LinksUpToDate>
  <CharactersWithSpaces>64296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SDSU Template, Version 11.1</dc:title>
  <dc:subject>Dissertation &amp; Thesis Template</dc:subject>
  <dc:creator>cs288q</dc:creator>
  <dc:description>First update of the thesis template prepared for Ed. 11.0 of the Dissertation &amp; Thesis Manual.</dc:description>
  <cp:lastModifiedBy>cs288q</cp:lastModifiedBy>
  <cp:revision>8</cp:revision>
  <cp:lastPrinted>2015-02-23T19:42:00Z</cp:lastPrinted>
  <dcterms:created xsi:type="dcterms:W3CDTF">2015-12-03T14:10:00Z</dcterms:created>
  <dcterms:modified xsi:type="dcterms:W3CDTF">2015-12-04T20:17:00Z</dcterms:modified>
</cp:coreProperties>
</file>